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F65" w:rsidRDefault="00390F65">
      <w:pPr>
        <w:pStyle w:val="Standard"/>
        <w:pBdr>
          <w:bottom w:val="single" w:sz="6" w:space="1" w:color="000000"/>
        </w:pBdr>
      </w:pPr>
    </w:p>
    <w:p w:rsidR="002656F4" w:rsidRDefault="00D40A3F">
      <w:pPr>
        <w:pStyle w:val="Standard"/>
        <w:pBdr>
          <w:bottom w:val="single" w:sz="6" w:space="1" w:color="000000"/>
        </w:pBdr>
        <w:rPr>
          <w:rFonts w:hint="eastAsia"/>
        </w:rPr>
      </w:pPr>
      <w:r>
        <w:t>Day1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D40A3F">
      <w:pPr>
        <w:pStyle w:val="Standard"/>
        <w:pBdr>
          <w:bottom w:val="single" w:sz="6" w:space="1" w:color="000000"/>
        </w:pBdr>
        <w:rPr>
          <w:rFonts w:hint="eastAsia"/>
        </w:rPr>
      </w:pPr>
      <w:r>
        <w:t xml:space="preserve">Odometer </w:t>
      </w:r>
      <w:r>
        <w:t>的解析度</w:t>
      </w:r>
    </w:p>
    <w:p w:rsidR="002656F4" w:rsidRDefault="00D40A3F">
      <w:pPr>
        <w:pStyle w:val="Standard"/>
        <w:pBdr>
          <w:bottom w:val="single" w:sz="6" w:space="1" w:color="000000"/>
        </w:pBdr>
        <w:rPr>
          <w:rFonts w:hint="eastAsia"/>
        </w:rPr>
      </w:pPr>
      <w:r>
        <w:t xml:space="preserve">Odo 5hz resoultuion 1 </w:t>
      </w:r>
      <w:r>
        <w:t>度</w:t>
      </w:r>
      <w:r>
        <w:t xml:space="preserve"> 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p19</w:t>
      </w:r>
    </w:p>
    <w:p w:rsidR="002656F4" w:rsidRDefault="00D40A3F">
      <w:pPr>
        <w:pStyle w:val="Standard"/>
        <w:rPr>
          <w:rFonts w:hint="eastAsia"/>
        </w:rPr>
      </w:pPr>
      <w:r>
        <w:t>laser odo</w:t>
      </w:r>
    </w:p>
    <w:p w:rsidR="002656F4" w:rsidRDefault="00D40A3F">
      <w:pPr>
        <w:pStyle w:val="Standard"/>
        <w:rPr>
          <w:rFonts w:hint="eastAsia"/>
        </w:rPr>
      </w:pPr>
      <w:r>
        <w:t xml:space="preserve"> rf20 laser odo</w:t>
      </w:r>
    </w:p>
    <w:p w:rsidR="002656F4" w:rsidRDefault="00D40A3F">
      <w:pPr>
        <w:pStyle w:val="Standard"/>
        <w:rPr>
          <w:rFonts w:hint="eastAsia"/>
        </w:rPr>
      </w:pPr>
      <w:r>
        <w:t>三個點決定</w:t>
      </w:r>
      <w:r>
        <w:t>XX but noise  can see paper</w:t>
      </w:r>
    </w:p>
    <w:p w:rsidR="002656F4" w:rsidRDefault="00D40A3F">
      <w:pPr>
        <w:pStyle w:val="Standard"/>
        <w:rPr>
          <w:rFonts w:hint="eastAsia"/>
        </w:rPr>
      </w:pPr>
      <w:r>
        <w:t>Pros: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D40A3F">
      <w:pPr>
        <w:pStyle w:val="Standard"/>
        <w:pBdr>
          <w:bottom w:val="single" w:sz="6" w:space="1" w:color="000000"/>
        </w:pBdr>
        <w:rPr>
          <w:rFonts w:hint="eastAsia"/>
        </w:rPr>
      </w:pPr>
      <w:r>
        <w:t xml:space="preserve">Cons: IMU </w:t>
      </w:r>
      <w:r>
        <w:t>補償</w:t>
      </w:r>
      <w:r>
        <w:t xml:space="preserve"> </w:t>
      </w:r>
      <w:r>
        <w:t>用</w:t>
      </w:r>
      <w:r>
        <w:t>gy85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走最輕便</w:t>
      </w:r>
    </w:p>
    <w:p w:rsidR="002656F4" w:rsidRDefault="00D40A3F">
      <w:pPr>
        <w:pStyle w:val="Standard"/>
        <w:rPr>
          <w:rFonts w:hint="eastAsia"/>
        </w:rPr>
      </w:pPr>
      <w:r>
        <w:t>no ros serial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2D EKF </w:t>
      </w:r>
      <w:r>
        <w:t>可調性很差</w:t>
      </w:r>
      <w:r>
        <w:t xml:space="preserve"> </w:t>
      </w:r>
      <w:r>
        <w:t>robot_pose_efk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drone: use ethzasl_msf</w:t>
      </w:r>
    </w:p>
    <w:p w:rsidR="002656F4" w:rsidRDefault="00D40A3F">
      <w:pPr>
        <w:pStyle w:val="Standard"/>
        <w:rPr>
          <w:rFonts w:hint="eastAsia"/>
        </w:rPr>
      </w:pPr>
      <w:r>
        <w:t xml:space="preserve">       vo visual odo can measure velocity and etc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p21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查看</w:t>
      </w:r>
    </w:p>
    <w:p w:rsidR="002656F4" w:rsidRDefault="00D40A3F">
      <w:pPr>
        <w:pStyle w:val="Standard"/>
        <w:rPr>
          <w:rFonts w:hint="eastAsia"/>
        </w:rPr>
      </w:pPr>
      <w:r>
        <w:t>look up “hypha_ekf_params_bag.yaml”  for  pc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  “hypha_ekf_params.yaml”         for  car</w:t>
      </w:r>
    </w:p>
    <w:p w:rsidR="002656F4" w:rsidRDefault="00D40A3F">
      <w:pPr>
        <w:pStyle w:val="Standard"/>
        <w:rPr>
          <w:rFonts w:hint="eastAsia"/>
        </w:rPr>
      </w:pPr>
      <w:r>
        <w:t>why?</w:t>
      </w:r>
    </w:p>
    <w:p w:rsidR="002656F4" w:rsidRDefault="00D40A3F">
      <w:pPr>
        <w:pStyle w:val="Standard"/>
        <w:rPr>
          <w:rFonts w:hint="eastAsia"/>
        </w:rPr>
      </w:pPr>
      <w:r>
        <w:t>如何比較不同參數的</w:t>
      </w:r>
      <w:r>
        <w:t>rviz</w:t>
      </w:r>
      <w:r>
        <w:t>軌跡</w:t>
      </w:r>
    </w:p>
    <w:p w:rsidR="002656F4" w:rsidRDefault="00D40A3F">
      <w:pPr>
        <w:pStyle w:val="Standard"/>
        <w:rPr>
          <w:rFonts w:hint="eastAsia"/>
        </w:rPr>
      </w:pPr>
      <w:r>
        <w:t>兩招：</w:t>
      </w:r>
    </w:p>
    <w:p w:rsidR="002656F4" w:rsidRDefault="00D40A3F">
      <w:pPr>
        <w:pStyle w:val="Standard"/>
        <w:rPr>
          <w:rFonts w:hint="eastAsia"/>
        </w:rPr>
      </w:pPr>
      <w:r>
        <w:t>一招是截圖</w:t>
      </w:r>
    </w:p>
    <w:p w:rsidR="002656F4" w:rsidRDefault="00D40A3F">
      <w:pPr>
        <w:pStyle w:val="Standard"/>
        <w:rPr>
          <w:rFonts w:hint="eastAsia"/>
        </w:rPr>
      </w:pPr>
      <w:r>
        <w:t>一招是</w:t>
      </w:r>
      <w:r>
        <w:t xml:space="preserve"> rosbag record …  how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blue line : laser  x y z + IMU EKF yaw</w:t>
      </w:r>
    </w:p>
    <w:p w:rsidR="002656F4" w:rsidRDefault="00D40A3F">
      <w:pPr>
        <w:pStyle w:val="Standard"/>
        <w:rPr>
          <w:rFonts w:hint="eastAsia"/>
        </w:rPr>
      </w:pPr>
      <w:r>
        <w:t>red line    :  laser</w:t>
      </w: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</w:p>
    <w:p w:rsidR="002656F4" w:rsidRDefault="00D40A3F">
      <w:pPr>
        <w:pStyle w:val="Standard"/>
        <w:rPr>
          <w:rFonts w:hint="eastAsia"/>
        </w:rPr>
      </w:pPr>
      <w:r>
        <w:t>積分</w:t>
      </w:r>
      <w:r>
        <w:t xml:space="preserve"> ekf</w:t>
      </w:r>
    </w:p>
    <w:p w:rsidR="002656F4" w:rsidRDefault="002656F4">
      <w:pPr>
        <w:pStyle w:val="Standard"/>
        <w:rPr>
          <w:rFonts w:hint="eastAsia"/>
        </w:rPr>
      </w:pPr>
    </w:p>
    <w:p w:rsidR="0003519A" w:rsidRDefault="00D40A3F">
      <w:pPr>
        <w:pStyle w:val="Standard"/>
      </w:pPr>
      <w:r>
        <w:t>odo0</w:t>
      </w:r>
      <w:r>
        <w:t>：</w:t>
      </w:r>
      <w:r>
        <w:t xml:space="preserve"> x,y,z  added→ car jump  ??? </w:t>
      </w:r>
      <w:r>
        <w:t>改有</w:t>
      </w:r>
      <w:r>
        <w:t>bag</w:t>
      </w:r>
      <w:r>
        <w:t>的</w:t>
      </w:r>
      <w:r>
        <w:t xml:space="preserve">  since for pc???</w:t>
      </w:r>
    </w:p>
    <w:p w:rsidR="002656F4" w:rsidRDefault="0003519A">
      <w:pPr>
        <w:pStyle w:val="Standard"/>
        <w:rPr>
          <w:rFonts w:hint="eastAsia"/>
        </w:rPr>
      </w:pPr>
      <w:r>
        <w:rPr>
          <w:rFonts w:hint="eastAsia"/>
        </w:rPr>
        <w:t xml:space="preserve">            (</w:t>
      </w:r>
      <w:r>
        <w:rPr>
          <w:rFonts w:hint="eastAsia"/>
        </w:rPr>
        <w:t>這邊是說</w:t>
      </w:r>
      <w:r>
        <w:rPr>
          <w:rFonts w:hint="eastAsia"/>
        </w:rPr>
        <w:t>:</w:t>
      </w:r>
      <w:r>
        <w:rPr>
          <w:rFonts w:hint="eastAsia"/>
        </w:rPr>
        <w:t>原本沒吃</w:t>
      </w:r>
      <w:r>
        <w:rPr>
          <w:rFonts w:hint="eastAsia"/>
        </w:rPr>
        <w:t>x,y,z</w:t>
      </w:r>
      <w:r>
        <w:rPr>
          <w:rFonts w:hint="eastAsia"/>
        </w:rPr>
        <w:t>資料，現在吃了</w:t>
      </w:r>
      <w:r>
        <w:rPr>
          <w:rFonts w:hint="eastAsia"/>
        </w:rPr>
        <w:t xml:space="preserve">x, y, z </w:t>
      </w:r>
      <w:r>
        <w:rPr>
          <w:rFonts w:hint="eastAsia"/>
        </w:rPr>
        <w:t>的資料，車子動態會產生跳動的狀</w:t>
      </w:r>
      <w:r>
        <w:rPr>
          <w:rFonts w:hint="eastAsia"/>
        </w:rPr>
        <w:t xml:space="preserve"> </w:t>
      </w:r>
      <w:r>
        <w:rPr>
          <w:rFonts w:hint="eastAsia"/>
        </w:rPr>
        <w:t>態，機制在此。</w:t>
      </w:r>
      <w:r>
        <w:rPr>
          <w:rFonts w:hint="eastAsia"/>
        </w:rPr>
        <w:t>)</w:t>
      </w:r>
      <w:r w:rsidR="00D40A3F">
        <w:t xml:space="preserve">  </w:t>
      </w:r>
    </w:p>
    <w:p w:rsidR="002656F4" w:rsidRDefault="00D40A3F">
      <w:pPr>
        <w:pStyle w:val="Standard"/>
        <w:rPr>
          <w:rFonts w:hint="eastAsia"/>
        </w:rPr>
      </w:pPr>
      <w:r>
        <w:t xml:space="preserve">imu0:  </w:t>
      </w:r>
      <w:r>
        <w:t>只吃</w:t>
      </w:r>
      <w:r>
        <w:t xml:space="preserve">yaw </w:t>
      </w:r>
      <w:r>
        <w:t>可吃線性加速度</w:t>
      </w:r>
      <w:r>
        <w:t xml:space="preserve"> </w:t>
      </w:r>
      <w:r>
        <w:t>有好有壞</w:t>
      </w:r>
      <w:r>
        <w:t xml:space="preserve"> term num 10 (</w:t>
      </w:r>
      <w:r>
        <w:t>第</w:t>
      </w:r>
      <w:r>
        <w:t>10</w:t>
      </w:r>
      <w:r>
        <w:t>項</w:t>
      </w:r>
      <w:r>
        <w:t>)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* IMU covariance and Odo </w:t>
      </w:r>
      <w:r>
        <w:t>的</w:t>
      </w:r>
      <w:r>
        <w:t xml:space="preserve">convaiance </w:t>
      </w:r>
      <w:r>
        <w:t>都是</w:t>
      </w:r>
      <w:r>
        <w:t xml:space="preserve">0  </w:t>
      </w:r>
      <w:r>
        <w:t>不會</w:t>
      </w:r>
      <w:r>
        <w:t>work   ????</w:t>
      </w:r>
    </w:p>
    <w:p w:rsidR="002656F4" w:rsidRDefault="0003519A">
      <w:pPr>
        <w:pStyle w:val="Standard"/>
        <w:rPr>
          <w:rFonts w:hint="eastAsia"/>
        </w:rPr>
      </w:pPr>
      <w:r>
        <w:rPr>
          <w:rFonts w:hint="eastAsia"/>
        </w:rPr>
        <w:t xml:space="preserve">   (</w:t>
      </w:r>
      <w:r>
        <w:rPr>
          <w:rFonts w:hint="eastAsia"/>
        </w:rPr>
        <w:t>問號就是待釐清之處</w:t>
      </w:r>
      <w:r>
        <w:rPr>
          <w:rFonts w:hint="eastAsia"/>
        </w:rPr>
        <w:t>)</w:t>
      </w:r>
    </w:p>
    <w:p w:rsidR="002656F4" w:rsidRDefault="00D40A3F">
      <w:pPr>
        <w:pStyle w:val="Standard"/>
        <w:rPr>
          <w:rFonts w:hint="eastAsia"/>
        </w:rPr>
      </w:pPr>
      <w:r>
        <w:lastRenderedPageBreak/>
        <w:t>操作：怎看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cmd1: roscore</w:t>
      </w:r>
    </w:p>
    <w:p w:rsidR="002656F4" w:rsidRDefault="00D40A3F">
      <w:pPr>
        <w:pStyle w:val="Standard"/>
        <w:rPr>
          <w:rFonts w:hint="eastAsia"/>
        </w:rPr>
      </w:pPr>
      <w:r>
        <w:t>cmd2: rostopic list</w:t>
      </w:r>
    </w:p>
    <w:p w:rsidR="002656F4" w:rsidRDefault="00D40A3F">
      <w:pPr>
        <w:pStyle w:val="Standard"/>
        <w:rPr>
          <w:rFonts w:hint="eastAsia"/>
        </w:rPr>
      </w:pPr>
      <w:r>
        <w:t>cmd3: roslaunch …</w:t>
      </w:r>
    </w:p>
    <w:p w:rsidR="002656F4" w:rsidRDefault="00D40A3F">
      <w:pPr>
        <w:pStyle w:val="Standard"/>
        <w:rPr>
          <w:rFonts w:hint="eastAsia"/>
        </w:rPr>
      </w:pPr>
      <w:r>
        <w:t xml:space="preserve">cmd2: rostopic list  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rostopic list</w:t>
      </w:r>
    </w:p>
    <w:p w:rsidR="002656F4" w:rsidRDefault="00D40A3F">
      <w:pPr>
        <w:pStyle w:val="Standard"/>
        <w:rPr>
          <w:rFonts w:hint="eastAsia"/>
        </w:rPr>
      </w:pPr>
      <w:r>
        <w:t>rostopic echo /XXX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pose odo frame (man)</w:t>
      </w:r>
    </w:p>
    <w:p w:rsidR="002656F4" w:rsidRDefault="00D40A3F">
      <w:pPr>
        <w:pStyle w:val="Standard"/>
        <w:rPr>
          <w:rFonts w:hint="eastAsia"/>
        </w:rPr>
      </w:pPr>
      <w:r>
        <w:t>twist XX frame (car)  so y z  = 0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IMU </w:t>
      </w:r>
      <w:r>
        <w:t>自己寫</w:t>
      </w:r>
      <w:r>
        <w:t xml:space="preserve"> </w:t>
      </w:r>
      <w:r>
        <w:t>積分</w:t>
      </w:r>
      <w:r>
        <w:t xml:space="preserve"> IMU </w:t>
      </w:r>
      <w:r>
        <w:t>原生</w:t>
      </w:r>
      <w:r>
        <w:t xml:space="preserve"> x y z </w:t>
      </w:r>
      <w:r>
        <w:t>加速度</w:t>
      </w:r>
    </w:p>
    <w:p w:rsidR="002656F4" w:rsidRDefault="00D40A3F">
      <w:pPr>
        <w:pStyle w:val="Standard"/>
        <w:rPr>
          <w:rFonts w:hint="eastAsia"/>
        </w:rPr>
      </w:pPr>
      <w:r>
        <w:t>比較相信哪個</w:t>
      </w:r>
      <w:r>
        <w:t xml:space="preserve"> convariance</w:t>
      </w: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p22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test odo</w:t>
      </w:r>
    </w:p>
    <w:p w:rsidR="002656F4" w:rsidRDefault="00D40A3F">
      <w:pPr>
        <w:pStyle w:val="Standard"/>
        <w:rPr>
          <w:rFonts w:hint="eastAsia"/>
        </w:rPr>
      </w:pPr>
      <w:r>
        <w:t>usb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gy85 </w:t>
      </w:r>
      <w:r>
        <w:t>陀螺儀跟加速規</w:t>
      </w:r>
    </w:p>
    <w:p w:rsidR="002656F4" w:rsidRDefault="00D40A3F">
      <w:pPr>
        <w:pStyle w:val="Standard"/>
        <w:rPr>
          <w:rFonts w:hint="eastAsia"/>
        </w:rPr>
      </w:pPr>
      <w:r>
        <w:t>yaw</w:t>
      </w:r>
      <w:r>
        <w:t>傳給</w:t>
      </w:r>
      <w:r>
        <w:t>uno (</w:t>
      </w:r>
      <w:r>
        <w:t>做一個乘法</w:t>
      </w:r>
      <w:r>
        <w:t xml:space="preserve"> </w:t>
      </w:r>
      <w:r>
        <w:t>乘一個</w:t>
      </w:r>
      <w:r>
        <w:t>scale</w:t>
      </w:r>
      <w:r>
        <w:t xml:space="preserve"> factor)</w:t>
      </w:r>
      <w:r>
        <w:t>在傳給</w:t>
      </w:r>
      <w:r>
        <w:t>ros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這邊要把一個車上的</w:t>
      </w:r>
      <w:r>
        <w:t xml:space="preserve">usb( </w:t>
      </w:r>
      <w:r>
        <w:t>應該是小片電路版那個</w:t>
      </w:r>
      <w:r>
        <w:t>)</w:t>
      </w:r>
      <w:r>
        <w:t>接到筆電</w:t>
      </w:r>
    </w:p>
    <w:p w:rsidR="002656F4" w:rsidRDefault="00D40A3F">
      <w:pPr>
        <w:pStyle w:val="Standard"/>
        <w:rPr>
          <w:rFonts w:hint="eastAsia"/>
        </w:rPr>
      </w:pPr>
      <w:r>
        <w:t>sudo chmod 666 /dev/ttyUSB0</w:t>
      </w:r>
    </w:p>
    <w:p w:rsidR="002656F4" w:rsidRDefault="00D40A3F">
      <w:pPr>
        <w:pStyle w:val="Standard"/>
        <w:rPr>
          <w:rFonts w:hint="eastAsia"/>
        </w:rPr>
      </w:pPr>
      <w:r>
        <w:t>開</w:t>
      </w:r>
      <w:r>
        <w:t>arduino IDE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#o1  </w:t>
      </w:r>
      <w:r>
        <w:t>是</w:t>
      </w:r>
      <w:r>
        <w:t xml:space="preserve">oh </w:t>
      </w:r>
      <w:r>
        <w:t>不是零</w:t>
      </w:r>
    </w:p>
    <w:p w:rsidR="002656F4" w:rsidRDefault="00D40A3F">
      <w:pPr>
        <w:pStyle w:val="Standard"/>
        <w:rPr>
          <w:rFonts w:hint="eastAsia"/>
        </w:rPr>
      </w:pPr>
      <w:r>
        <w:t>#ox</w:t>
      </w:r>
    </w:p>
    <w:p w:rsidR="002656F4" w:rsidRDefault="00D40A3F">
      <w:pPr>
        <w:pStyle w:val="Standard"/>
        <w:rPr>
          <w:rFonts w:hint="eastAsia"/>
        </w:rPr>
      </w:pPr>
      <w:r>
        <w:t>57600baud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可以看到很多個數值在跑</w:t>
      </w:r>
      <w:r>
        <w:t xml:space="preserve">, </w:t>
      </w:r>
      <w:r>
        <w:t>哪個是</w:t>
      </w:r>
      <w:r>
        <w:t>yaw?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imu see imu_auto.py</w:t>
      </w:r>
    </w:p>
    <w:p w:rsidR="002656F4" w:rsidRDefault="00D40A3F">
      <w:pPr>
        <w:pStyle w:val="Standard"/>
        <w:rPr>
          <w:rFonts w:hint="eastAsia"/>
        </w:rPr>
      </w:pPr>
      <w:r>
        <w:t xml:space="preserve">bios </w:t>
      </w:r>
      <w:r>
        <w:t>自動校正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———</w:t>
      </w:r>
    </w:p>
    <w:p w:rsidR="002656F4" w:rsidRDefault="002656F4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一些我自己的速記，待釐清之處，以及可以作的測試</w:t>
      </w:r>
      <w:r>
        <w:t>: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如何用網路線連接車子</w:t>
      </w:r>
      <w:r w:rsidR="0003519A">
        <w:rPr>
          <w:rFonts w:hint="eastAsia"/>
        </w:rPr>
        <w:t>:</w:t>
      </w:r>
    </w:p>
    <w:p w:rsidR="002656F4" w:rsidRDefault="00D40A3F">
      <w:pPr>
        <w:pStyle w:val="Standard"/>
        <w:rPr>
          <w:rFonts w:hint="eastAsia"/>
        </w:rPr>
      </w:pPr>
      <w:r>
        <w:t>ping 10.0.0.1 car</w:t>
      </w:r>
    </w:p>
    <w:p w:rsidR="002656F4" w:rsidRDefault="00D40A3F">
      <w:pPr>
        <w:pStyle w:val="Standard"/>
        <w:rPr>
          <w:rFonts w:hint="eastAsia"/>
        </w:rPr>
      </w:pPr>
      <w:r>
        <w:t>remmna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疑問</w:t>
      </w:r>
      <w:r>
        <w:t>:</w:t>
      </w:r>
    </w:p>
    <w:p w:rsidR="002656F4" w:rsidRDefault="00D40A3F">
      <w:pPr>
        <w:pStyle w:val="Standard"/>
        <w:rPr>
          <w:rFonts w:hint="eastAsia"/>
        </w:rPr>
      </w:pPr>
      <w:r>
        <w:t>新環境</w:t>
      </w:r>
      <w:r>
        <w:t xml:space="preserve"> </w:t>
      </w:r>
      <w:r>
        <w:t>怎設參數</w:t>
      </w:r>
    </w:p>
    <w:p w:rsidR="002656F4" w:rsidRDefault="00D40A3F">
      <w:pPr>
        <w:pStyle w:val="Standard"/>
        <w:rPr>
          <w:rFonts w:hint="eastAsia"/>
        </w:rPr>
      </w:pPr>
      <w:r>
        <w:t>加新</w:t>
      </w:r>
      <w:r>
        <w:t>sensor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指定</w:t>
      </w:r>
      <w:r>
        <w:t>port</w:t>
      </w:r>
    </w:p>
    <w:p w:rsidR="002656F4" w:rsidRDefault="00D40A3F">
      <w:pPr>
        <w:pStyle w:val="Standard"/>
        <w:rPr>
          <w:rFonts w:hint="eastAsia"/>
        </w:rPr>
      </w:pPr>
      <w:r>
        <w:t xml:space="preserve">ssh </w:t>
      </w:r>
      <w:r>
        <w:t>連線</w:t>
      </w:r>
    </w:p>
    <w:p w:rsidR="002656F4" w:rsidRDefault="00D40A3F">
      <w:pPr>
        <w:pStyle w:val="Standard"/>
        <w:rPr>
          <w:rFonts w:hint="eastAsia"/>
        </w:rPr>
      </w:pPr>
      <w:r>
        <w:t>node</w:t>
      </w:r>
      <w:r>
        <w:t>不能重複</w:t>
      </w:r>
      <w:r>
        <w:t xml:space="preserve"> </w:t>
      </w:r>
      <w:r>
        <w:t>會報錯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控制車子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電池</w:t>
      </w:r>
      <w:r>
        <w:t xml:space="preserve"> </w:t>
      </w:r>
      <w:r>
        <w:t>充電法</w:t>
      </w:r>
      <w:r>
        <w:t xml:space="preserve">: </w:t>
      </w:r>
      <w:r>
        <w:t>要調到</w:t>
      </w:r>
      <w:r>
        <w:t xml:space="preserve"> balance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L1 controller</w:t>
      </w:r>
    </w:p>
    <w:p w:rsidR="002656F4" w:rsidRDefault="00D40A3F">
      <w:pPr>
        <w:pStyle w:val="Standard"/>
        <w:rPr>
          <w:rFonts w:hint="eastAsia"/>
        </w:rPr>
      </w:pPr>
      <w:r>
        <w:t>PI controller</w:t>
      </w:r>
    </w:p>
    <w:p w:rsidR="002656F4" w:rsidRDefault="00D40A3F">
      <w:pPr>
        <w:pStyle w:val="Standard"/>
        <w:rPr>
          <w:rFonts w:hint="eastAsia"/>
        </w:rPr>
      </w:pPr>
      <w:r>
        <w:t>vcmd</w:t>
      </w:r>
      <w:r>
        <w:t>給定值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可以作的幾個練習</w:t>
      </w:r>
      <w:r>
        <w:t>:</w:t>
      </w:r>
    </w:p>
    <w:p w:rsidR="002656F4" w:rsidRDefault="00D40A3F">
      <w:pPr>
        <w:pStyle w:val="Standard"/>
        <w:rPr>
          <w:rFonts w:hint="eastAsia"/>
        </w:rPr>
      </w:pPr>
      <w:r>
        <w:t>用車子做</w:t>
      </w:r>
      <w:r>
        <w:t xml:space="preserve"> hector SLAM</w:t>
      </w:r>
    </w:p>
    <w:p w:rsidR="002656F4" w:rsidRDefault="00D40A3F">
      <w:pPr>
        <w:pStyle w:val="Standard"/>
        <w:rPr>
          <w:rFonts w:hint="eastAsia"/>
        </w:rPr>
      </w:pPr>
      <w:r>
        <w:t>用車子做</w:t>
      </w:r>
      <w:r>
        <w:t xml:space="preserve"> gmapping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     icp mapping</w:t>
      </w:r>
    </w:p>
    <w:p w:rsidR="002656F4" w:rsidRDefault="00D40A3F">
      <w:pPr>
        <w:pStyle w:val="Standard"/>
        <w:rPr>
          <w:rFonts w:hint="eastAsia"/>
        </w:rPr>
      </w:pPr>
      <w:r>
        <w:t>單純只做</w:t>
      </w:r>
      <w:r>
        <w:t xml:space="preserve"> laser odo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在車上跑</w:t>
      </w:r>
      <w:r>
        <w:t xml:space="preserve">roscore </w:t>
      </w:r>
      <w:r>
        <w:t>之後</w:t>
      </w:r>
    </w:p>
    <w:p w:rsidR="002656F4" w:rsidRDefault="00D40A3F">
      <w:pPr>
        <w:pStyle w:val="Standard"/>
        <w:rPr>
          <w:rFonts w:hint="eastAsia"/>
        </w:rPr>
      </w:pPr>
      <w:r>
        <w:t>設好環境變數</w:t>
      </w:r>
      <w:r>
        <w:t xml:space="preserve"> wlan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電腦端操作</w:t>
      </w:r>
    </w:p>
    <w:p w:rsidR="002656F4" w:rsidRDefault="00D40A3F">
      <w:pPr>
        <w:pStyle w:val="Standard"/>
        <w:rPr>
          <w:rFonts w:hint="eastAsia"/>
        </w:rPr>
      </w:pPr>
      <w:r>
        <w:t>export ROS_MASTER_URI=</w:t>
      </w:r>
      <w:hyperlink r:id="rId6" w:history="1">
        <w:r>
          <w:t>http://192.168.6.1</w:t>
        </w:r>
      </w:hyperlink>
    </w:p>
    <w:p w:rsidR="002656F4" w:rsidRDefault="00D40A3F">
      <w:pPr>
        <w:pStyle w:val="Standard"/>
        <w:rPr>
          <w:rFonts w:hint="eastAsia"/>
        </w:rPr>
      </w:pPr>
      <w:r>
        <w:t>exprt ROS_HOSTNAME=192.168.6.2</w:t>
      </w:r>
    </w:p>
    <w:p w:rsidR="002656F4" w:rsidRDefault="00D40A3F">
      <w:pPr>
        <w:pStyle w:val="Standard"/>
        <w:rPr>
          <w:rFonts w:hint="eastAsia"/>
        </w:rPr>
      </w:pPr>
      <w:r>
        <w:t>export ROS_IP=192.168.6.2</w:t>
      </w:r>
    </w:p>
    <w:p w:rsidR="002656F4" w:rsidRDefault="00D40A3F">
      <w:pPr>
        <w:pStyle w:val="Standard"/>
        <w:rPr>
          <w:rFonts w:hint="eastAsia"/>
        </w:rPr>
      </w:pPr>
      <w:r>
        <w:t>之後就可以從</w:t>
      </w:r>
    </w:p>
    <w:p w:rsidR="002656F4" w:rsidRDefault="00D40A3F">
      <w:pPr>
        <w:pStyle w:val="Standard"/>
        <w:rPr>
          <w:rFonts w:hint="eastAsia"/>
        </w:rPr>
      </w:pPr>
      <w:r>
        <w:t>ssh</w:t>
      </w:r>
    </w:p>
    <w:p w:rsidR="002656F4" w:rsidRDefault="00D40A3F">
      <w:pPr>
        <w:pStyle w:val="Standard"/>
        <w:rPr>
          <w:rFonts w:hint="eastAsia"/>
        </w:rPr>
      </w:pPr>
      <w:r>
        <w:t>pwd</w:t>
      </w:r>
    </w:p>
    <w:p w:rsidR="002656F4" w:rsidRDefault="00D40A3F">
      <w:pPr>
        <w:pStyle w:val="Standard"/>
        <w:rPr>
          <w:rFonts w:hint="eastAsia"/>
        </w:rPr>
      </w:pPr>
      <w:r>
        <w:t>Test_gmapping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cmd2: rostopic list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rviz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應該可以看到</w:t>
      </w:r>
      <w:r>
        <w:t xml:space="preserve"> topic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ad hoc </w:t>
      </w:r>
      <w:r>
        <w:t>不適合這樣做</w:t>
      </w:r>
      <w:r>
        <w:t xml:space="preserve"> ?? </w:t>
      </w:r>
      <w:r>
        <w:t>網路連線慢</w:t>
      </w:r>
    </w:p>
    <w:p w:rsidR="002656F4" w:rsidRDefault="002656F4">
      <w:pPr>
        <w:pStyle w:val="Standard"/>
        <w:rPr>
          <w:rFonts w:hint="eastAsia"/>
        </w:rPr>
      </w:pPr>
    </w:p>
    <w:p w:rsidR="0003519A" w:rsidRDefault="0003519A">
      <w:pPr>
        <w:pStyle w:val="Standard"/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可以作的練習</w:t>
      </w:r>
      <w:r>
        <w:t>:</w:t>
      </w:r>
    </w:p>
    <w:p w:rsidR="002656F4" w:rsidRDefault="00D40A3F">
      <w:pPr>
        <w:pStyle w:val="Standard"/>
        <w:rPr>
          <w:rFonts w:hint="eastAsia"/>
        </w:rPr>
      </w:pPr>
      <w:r>
        <w:t>建小地圖</w:t>
      </w:r>
      <w:r>
        <w:t xml:space="preserve"> </w:t>
      </w:r>
      <w:r>
        <w:t>來測</w:t>
      </w:r>
      <w:r>
        <w:t xml:space="preserve"> L1 controller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簡單的測試</w:t>
      </w:r>
    </w:p>
    <w:p w:rsidR="002656F4" w:rsidRDefault="00D40A3F">
      <w:pPr>
        <w:pStyle w:val="Standard"/>
        <w:rPr>
          <w:rFonts w:hint="eastAsia"/>
        </w:rPr>
      </w:pPr>
      <w:r>
        <w:t>建完</w:t>
      </w:r>
      <w:r>
        <w:t>map</w:t>
      </w:r>
      <w:r>
        <w:t>後</w:t>
      </w:r>
      <w:r>
        <w:t xml:space="preserve"> </w:t>
      </w:r>
      <w:r>
        <w:t>存</w:t>
      </w:r>
      <w:r>
        <w:t>map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怎麼存</w:t>
      </w:r>
      <w:r>
        <w:t>map:</w:t>
      </w:r>
    </w:p>
    <w:p w:rsidR="002656F4" w:rsidRDefault="00D40A3F">
      <w:pPr>
        <w:pStyle w:val="Standard"/>
        <w:rPr>
          <w:rFonts w:hint="eastAsia"/>
        </w:rPr>
      </w:pPr>
      <w:r>
        <w:t xml:space="preserve">rosrun map_server map_saver </w:t>
      </w:r>
      <w:r>
        <w:t>＃存在當地路徑</w:t>
      </w:r>
    </w:p>
    <w:p w:rsidR="002656F4" w:rsidRDefault="00D40A3F">
      <w:pPr>
        <w:pStyle w:val="Standard"/>
        <w:rPr>
          <w:rFonts w:hint="eastAsia"/>
        </w:rPr>
      </w:pPr>
      <w:r>
        <w:t xml:space="preserve">rosrun map_server map_saver -f hypha_map01 map:=/map </w:t>
      </w:r>
      <w:r>
        <w:t>＃設定明子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RACECAR_amcl_</w:t>
      </w:r>
    </w:p>
    <w:p w:rsidR="002656F4" w:rsidRDefault="00D40A3F">
      <w:pPr>
        <w:pStyle w:val="Standard"/>
        <w:rPr>
          <w:rFonts w:hint="eastAsia"/>
        </w:rPr>
      </w:pPr>
      <w:r>
        <w:t>要改讀</w:t>
      </w:r>
      <w:r>
        <w:t>map</w:t>
      </w:r>
      <w:r>
        <w:t>的路徑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map_server</w:t>
      </w:r>
    </w:p>
    <w:p w:rsidR="002656F4" w:rsidRDefault="00D40A3F">
      <w:pPr>
        <w:pStyle w:val="Standard"/>
        <w:rPr>
          <w:rFonts w:hint="eastAsia"/>
        </w:rPr>
      </w:pPr>
      <w:r>
        <w:t>ards=”$(find…)</w:t>
      </w:r>
    </w:p>
    <w:p w:rsidR="002656F4" w:rsidRDefault="00D40A3F">
      <w:pPr>
        <w:pStyle w:val="Standard"/>
        <w:rPr>
          <w:rFonts w:hint="eastAsia"/>
        </w:rPr>
      </w:pPr>
      <w:r>
        <w:t>改</w:t>
      </w:r>
    </w:p>
    <w:p w:rsidR="002656F4" w:rsidRDefault="00D40A3F">
      <w:pPr>
        <w:pStyle w:val="Standard"/>
        <w:rPr>
          <w:rFonts w:hint="eastAsia"/>
        </w:rPr>
      </w:pPr>
      <w:r>
        <w:t>~/map/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map </w:t>
      </w:r>
      <w:r>
        <w:t>存到</w:t>
      </w:r>
      <w:r>
        <w:t xml:space="preserve"> map/test</w:t>
      </w:r>
    </w:p>
    <w:p w:rsidR="002656F4" w:rsidRDefault="00D40A3F">
      <w:pPr>
        <w:pStyle w:val="Standard"/>
        <w:rPr>
          <w:rFonts w:hint="eastAsia"/>
        </w:rPr>
      </w:pPr>
      <w:r>
        <w:t>自己建地圖</w:t>
      </w:r>
      <w:r>
        <w:t xml:space="preserve"> </w:t>
      </w:r>
      <w:r>
        <w:t>然後讓車子跟著自己建的地圖來跑</w:t>
      </w:r>
    </w:p>
    <w:p w:rsidR="002656F4" w:rsidRDefault="00D40A3F">
      <w:pPr>
        <w:pStyle w:val="Standard"/>
        <w:rPr>
          <w:rFonts w:hint="eastAsia"/>
        </w:rPr>
      </w:pPr>
      <w:r>
        <w:t>(</w:t>
      </w:r>
      <w:r>
        <w:t>我們用偷吃步</w:t>
      </w:r>
      <w:r>
        <w:t xml:space="preserve"> </w:t>
      </w:r>
      <w:r>
        <w:t>不改名稱</w:t>
      </w:r>
      <w:r>
        <w:t xml:space="preserve"> </w:t>
      </w:r>
      <w:r>
        <w:t>因為要改名稱</w:t>
      </w:r>
      <w:r>
        <w:t xml:space="preserve"> </w:t>
      </w:r>
      <w:r>
        <w:t>路徑也要改</w:t>
      </w:r>
      <w:r>
        <w:t xml:space="preserve"> </w:t>
      </w:r>
      <w:r>
        <w:t>所以直接覆蓋</w:t>
      </w:r>
      <w:r>
        <w:t>)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rpli</w:t>
      </w:r>
      <w:r>
        <w:t xml:space="preserve">dar </w:t>
      </w:r>
      <w:r>
        <w:t>非常吃電</w:t>
      </w:r>
      <w:r>
        <w:t xml:space="preserve"> </w:t>
      </w:r>
      <w:r>
        <w:t>而且要吃很準</w:t>
      </w:r>
      <w:r>
        <w:t xml:space="preserve"> </w:t>
      </w:r>
      <w:r>
        <w:t>比如</w:t>
      </w:r>
      <w:r>
        <w:t>3.45V,  3.43V</w:t>
      </w:r>
      <w:r>
        <w:t>就會掛掉，而且不報錯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一些指令備記</w:t>
      </w:r>
      <w:r>
        <w:t>:</w:t>
      </w:r>
    </w:p>
    <w:p w:rsidR="002656F4" w:rsidRDefault="00D40A3F">
      <w:pPr>
        <w:pStyle w:val="Standard"/>
        <w:rPr>
          <w:rFonts w:hint="eastAsia"/>
        </w:rPr>
      </w:pPr>
      <w:r>
        <w:t xml:space="preserve">ssh </w:t>
      </w:r>
      <w:hyperlink r:id="rId7" w:history="1">
        <w:r>
          <w:t>odroid@192.168.6.1</w:t>
        </w:r>
      </w:hyperlink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sudo chmod 666 /dev/ttyUSB0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remmina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roslaunch hypha_racecar desktop_gmapping.launch</w:t>
      </w:r>
    </w:p>
    <w:p w:rsidR="002656F4" w:rsidRDefault="00D40A3F">
      <w:pPr>
        <w:pStyle w:val="Standard"/>
        <w:rPr>
          <w:rFonts w:hint="eastAsia"/>
        </w:rPr>
      </w:pPr>
      <w:r>
        <w:t>rostopic echo /rf2o_laser_odometry/odom</w:t>
      </w:r>
    </w:p>
    <w:p w:rsidR="002656F4" w:rsidRDefault="00D40A3F">
      <w:pPr>
        <w:pStyle w:val="Standard"/>
        <w:rPr>
          <w:rFonts w:hint="eastAsia"/>
        </w:rPr>
      </w:pPr>
      <w:r>
        <w:t>roscore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pBdr>
          <w:top w:val="single" w:sz="6" w:space="1" w:color="000000"/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03519A" w:rsidRDefault="0003519A">
      <w:pPr>
        <w:pStyle w:val="Standard"/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Day2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P5</w:t>
      </w:r>
    </w:p>
    <w:p w:rsidR="002656F4" w:rsidRDefault="00D40A3F">
      <w:pPr>
        <w:pStyle w:val="Standard"/>
        <w:rPr>
          <w:rFonts w:hint="eastAsia"/>
        </w:rPr>
      </w:pPr>
      <w:r>
        <w:t>講師說看完</w:t>
      </w:r>
      <w:r>
        <w:t>80% source code and paper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Nav and AMCL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overview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給初始值跟目的</w:t>
      </w:r>
    </w:p>
    <w:p w:rsidR="002656F4" w:rsidRDefault="00D40A3F">
      <w:pPr>
        <w:pStyle w:val="Standard"/>
        <w:rPr>
          <w:rFonts w:hint="eastAsia"/>
        </w:rPr>
      </w:pPr>
      <w:r>
        <w:t>map → statics or dynamics</w:t>
      </w:r>
    </w:p>
    <w:p w:rsidR="002656F4" w:rsidRDefault="00D40A3F">
      <w:pPr>
        <w:pStyle w:val="Standard"/>
        <w:rPr>
          <w:rFonts w:hint="eastAsia"/>
        </w:rPr>
      </w:pPr>
      <w:r>
        <w:t>動態更新</w:t>
      </w:r>
    </w:p>
    <w:p w:rsidR="002656F4" w:rsidRDefault="002656F4">
      <w:pPr>
        <w:pStyle w:val="Standard"/>
        <w:rPr>
          <w:rFonts w:hint="eastAsia"/>
        </w:rPr>
      </w:pPr>
    </w:p>
    <w:p w:rsidR="006B6860" w:rsidRDefault="00D40A3F">
      <w:pPr>
        <w:pStyle w:val="Standard"/>
        <w:rPr>
          <w:rFonts w:hint="eastAsia"/>
        </w:rPr>
      </w:pPr>
      <w:r>
        <w:t xml:space="preserve">Sensor data </w:t>
      </w:r>
      <w:r>
        <w:t>可吃各種</w:t>
      </w:r>
      <w:r w:rsidR="006B6860">
        <w:t>sensors</w:t>
      </w:r>
    </w:p>
    <w:p w:rsidR="006B6860" w:rsidRDefault="006B6860">
      <w:pPr>
        <w:pStyle w:val="Standard"/>
      </w:pPr>
      <w:r w:rsidRPr="006B6860">
        <w:rPr>
          <w:noProof/>
          <w:lang w:bidi="ar-SA"/>
        </w:rPr>
        <w:drawing>
          <wp:inline distT="0" distB="0" distL="0" distR="0">
            <wp:extent cx="5168827" cy="3877096"/>
            <wp:effectExtent l="0" t="0" r="0" b="0"/>
            <wp:docPr id="1" name="圖片 1" descr="D:\Desktop\class\IMG_6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class\IMG_65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0" cy="387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60" w:rsidRDefault="006B6860">
      <w:pPr>
        <w:pStyle w:val="Standard"/>
      </w:pPr>
      <w:r>
        <w:rPr>
          <w:rFonts w:hint="eastAsia"/>
        </w:rPr>
        <w:t>P6</w:t>
      </w:r>
    </w:p>
    <w:p w:rsidR="006B6860" w:rsidRDefault="00D40A3F">
      <w:pPr>
        <w:pStyle w:val="Standard"/>
        <w:rPr>
          <w:rFonts w:hint="eastAsia"/>
        </w:rPr>
      </w:pPr>
      <w:r>
        <w:t>TF transfrom</w:t>
      </w:r>
    </w:p>
    <w:p w:rsidR="002656F4" w:rsidRDefault="00D40A3F">
      <w:pPr>
        <w:pStyle w:val="Standard"/>
        <w:rPr>
          <w:rFonts w:hint="eastAsia"/>
        </w:rPr>
      </w:pPr>
      <w:r>
        <w:t>/map    -&gt;     /odom     -&gt;</w:t>
      </w:r>
      <w:r>
        <w:t xml:space="preserve">                  /base_link (car)</w:t>
      </w:r>
    </w:p>
    <w:p w:rsidR="002656F4" w:rsidRDefault="00D40A3F">
      <w:pPr>
        <w:pStyle w:val="Standard"/>
        <w:rPr>
          <w:rFonts w:hint="eastAsia"/>
        </w:rPr>
      </w:pPr>
      <w:r>
        <w:t xml:space="preserve"> </w:t>
      </w:r>
    </w:p>
    <w:p w:rsidR="002656F4" w:rsidRDefault="00D40A3F">
      <w:pPr>
        <w:pStyle w:val="Standard"/>
        <w:rPr>
          <w:rFonts w:hint="eastAsia"/>
        </w:rPr>
      </w:pPr>
      <w:r>
        <w:t xml:space="preserve">     amcl              rf20</w:t>
      </w:r>
    </w:p>
    <w:p w:rsidR="002656F4" w:rsidRDefault="00D40A3F">
      <w:pPr>
        <w:pStyle w:val="Standard"/>
        <w:rPr>
          <w:rFonts w:hint="eastAsia"/>
        </w:rPr>
      </w:pPr>
      <w:r>
        <w:t xml:space="preserve">     (error)           laser_odom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6B6860">
      <w:pPr>
        <w:pStyle w:val="Standard"/>
        <w:rPr>
          <w:rFonts w:hint="eastAsia"/>
        </w:rPr>
      </w:pPr>
      <w:r>
        <w:rPr>
          <w:rFonts w:hint="eastAsia"/>
        </w:rPr>
        <w:t>()</w:t>
      </w:r>
    </w:p>
    <w:p w:rsidR="002656F4" w:rsidRDefault="00D40A3F">
      <w:pPr>
        <w:pStyle w:val="Standard"/>
        <w:rPr>
          <w:rFonts w:hint="eastAsia"/>
        </w:rPr>
      </w:pPr>
      <w:r>
        <w:t>外接的紅外線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P6</w:t>
      </w:r>
    </w:p>
    <w:p w:rsidR="002656F4" w:rsidRDefault="00D40A3F">
      <w:pPr>
        <w:pStyle w:val="Standard"/>
        <w:rPr>
          <w:rFonts w:hint="eastAsia"/>
        </w:rPr>
      </w:pPr>
      <w:r>
        <w:t>看</w:t>
      </w:r>
      <w:r>
        <w:t xml:space="preserve">ros doc </w:t>
      </w:r>
      <w:r>
        <w:t>看它吃啥</w:t>
      </w:r>
      <w:r>
        <w:t xml:space="preserve">  sensor map or what </w:t>
      </w:r>
      <w:r>
        <w:t>輸出是啥？</w:t>
      </w:r>
      <w:r>
        <w:t xml:space="preserve"> </w:t>
      </w:r>
      <w:r>
        <w:t>要不要轉換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Nav and AMCL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P7</w:t>
      </w:r>
    </w:p>
    <w:p w:rsidR="002656F4" w:rsidRDefault="00D40A3F">
      <w:pPr>
        <w:pStyle w:val="Standard"/>
        <w:rPr>
          <w:rFonts w:hint="eastAsia"/>
        </w:rPr>
      </w:pPr>
      <w:r>
        <w:t>[move_base]</w:t>
      </w:r>
    </w:p>
    <w:p w:rsidR="002656F4" w:rsidRDefault="00D40A3F">
      <w:pPr>
        <w:pStyle w:val="Standard"/>
        <w:rPr>
          <w:rFonts w:hint="eastAsia"/>
        </w:rPr>
      </w:pPr>
      <w:r>
        <w:t xml:space="preserve">node </w:t>
      </w:r>
      <w:r>
        <w:t>和別人溝通</w:t>
      </w:r>
      <w:r>
        <w:t xml:space="preserve"> </w:t>
      </w:r>
      <w:r>
        <w:t>不同</w:t>
      </w:r>
      <w:r>
        <w:t xml:space="preserve"> topic  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          service </w:t>
      </w:r>
      <w:r>
        <w:t>只</w:t>
      </w:r>
      <w:r>
        <w:t xml:space="preserve">call </w:t>
      </w:r>
      <w:r>
        <w:t>一次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Action</w:t>
      </w:r>
      <w:r>
        <w:t xml:space="preserve"> API :</w:t>
      </w:r>
    </w:p>
    <w:p w:rsidR="002656F4" w:rsidRDefault="00D40A3F">
      <w:pPr>
        <w:pStyle w:val="Standard"/>
        <w:rPr>
          <w:rFonts w:hint="eastAsia"/>
        </w:rPr>
      </w:pPr>
      <w:r>
        <w:t>包裝</w:t>
      </w:r>
      <w:r>
        <w:t xml:space="preserve"> service and topics </w:t>
      </w:r>
      <w:r>
        <w:t>浪費頻寬</w:t>
      </w:r>
      <w:r>
        <w:t xml:space="preserve">  </w:t>
      </w:r>
      <w:r>
        <w:t>邏輯不好寫</w:t>
      </w:r>
    </w:p>
    <w:p w:rsidR="002656F4" w:rsidRDefault="00D40A3F">
      <w:pPr>
        <w:pStyle w:val="Standard"/>
        <w:rPr>
          <w:rFonts w:hint="eastAsia"/>
        </w:rPr>
      </w:pPr>
      <w:r>
        <w:t>給一個需求</w:t>
      </w:r>
      <w:r>
        <w:t xml:space="preserve"> A </w:t>
      </w:r>
      <w:r>
        <w:t>點到</w:t>
      </w:r>
      <w:r>
        <w:t>B</w:t>
      </w:r>
      <w:r>
        <w:t>點</w:t>
      </w:r>
      <w:r>
        <w:t xml:space="preserve">  </w:t>
      </w:r>
      <w:r>
        <w:t>到了請</w:t>
      </w:r>
      <w:r>
        <w:t>robot</w:t>
      </w:r>
      <w:r>
        <w:t>回報</w:t>
      </w:r>
      <w:r>
        <w:t xml:space="preserve"> </w:t>
      </w:r>
      <w:r>
        <w:t>做起來比較直觀</w:t>
      </w:r>
      <w:r>
        <w:t xml:space="preserve"> goal   rviz </w:t>
      </w:r>
      <w:r>
        <w:t>中</w:t>
      </w:r>
      <w:r>
        <w:t xml:space="preserve"> </w:t>
      </w:r>
      <w:r>
        <w:t>用</w:t>
      </w:r>
      <w:r>
        <w:t xml:space="preserve"> goal </w:t>
      </w:r>
      <w:r>
        <w:t>就是使用</w:t>
      </w:r>
      <w:r>
        <w:t xml:space="preserve"> action API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              </w:t>
      </w:r>
      <w:r>
        <w:t>到了沒</w:t>
      </w:r>
      <w:r>
        <w:t xml:space="preserve">  </w:t>
      </w:r>
      <w:r>
        <w:t>遇到啥障礙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Subscribed Topics</w:t>
      </w:r>
    </w:p>
    <w:p w:rsidR="002656F4" w:rsidRDefault="00D40A3F">
      <w:pPr>
        <w:pStyle w:val="Standard"/>
        <w:rPr>
          <w:rFonts w:hint="eastAsia"/>
        </w:rPr>
      </w:pPr>
      <w:r>
        <w:t>Output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要調的參數很多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see Overview</w:t>
      </w:r>
    </w:p>
    <w:p w:rsidR="002656F4" w:rsidRDefault="00D40A3F">
      <w:pPr>
        <w:pStyle w:val="Standard"/>
        <w:rPr>
          <w:rFonts w:hint="eastAsia"/>
        </w:rPr>
      </w:pPr>
      <w:r>
        <w:t>考慮機器人的動態特性</w:t>
      </w:r>
    </w:p>
    <w:p w:rsidR="002656F4" w:rsidRDefault="00D40A3F">
      <w:pPr>
        <w:pStyle w:val="Standard"/>
        <w:rPr>
          <w:rFonts w:hint="eastAsia"/>
        </w:rPr>
      </w:pPr>
      <w:r>
        <w:t xml:space="preserve">e.g., local planner   (DWA and base local </w:t>
      </w:r>
      <w:r>
        <w:t xml:space="preserve">planner </w:t>
      </w:r>
      <w:r>
        <w:t>根據</w:t>
      </w:r>
      <w:r>
        <w:t xml:space="preserve"> differential drive ...)</w:t>
      </w:r>
    </w:p>
    <w:p w:rsidR="002656F4" w:rsidRDefault="00D40A3F">
      <w:pPr>
        <w:pStyle w:val="Standard"/>
        <w:rPr>
          <w:rFonts w:hint="eastAsia"/>
        </w:rPr>
      </w:pPr>
      <w:r>
        <w:t>我們用</w:t>
      </w:r>
      <w:r>
        <w:t xml:space="preserve"> L1 controller </w:t>
      </w:r>
      <w:r>
        <w:t>市售可能用</w:t>
      </w:r>
      <w:r>
        <w:t xml:space="preserve">DWA </w:t>
      </w:r>
      <w:r>
        <w:t>值得了解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Common paras</w:t>
      </w:r>
    </w:p>
    <w:p w:rsidR="002656F4" w:rsidRDefault="00D40A3F">
      <w:pPr>
        <w:pStyle w:val="Standard"/>
        <w:rPr>
          <w:rFonts w:hint="eastAsia"/>
        </w:rPr>
      </w:pPr>
      <w:r>
        <w:t>global   D</w:t>
      </w:r>
    </w:p>
    <w:p w:rsidR="002656F4" w:rsidRDefault="00D40A3F">
      <w:pPr>
        <w:pStyle w:val="Standard"/>
        <w:rPr>
          <w:rFonts w:hint="eastAsia"/>
        </w:rPr>
      </w:pPr>
      <w:r>
        <w:t>local</w:t>
      </w:r>
    </w:p>
    <w:p w:rsidR="002656F4" w:rsidRDefault="00D40A3F">
      <w:pPr>
        <w:pStyle w:val="Standard"/>
        <w:rPr>
          <w:rFonts w:hint="eastAsia"/>
        </w:rPr>
      </w:pPr>
      <w:r>
        <w:t xml:space="preserve">recorvey  </w:t>
      </w:r>
      <w:r>
        <w:t>障礙物更新不夠快時</w:t>
      </w:r>
    </w:p>
    <w:p w:rsidR="002656F4" w:rsidRDefault="00D40A3F">
      <w:pPr>
        <w:pStyle w:val="Standard"/>
        <w:rPr>
          <w:rFonts w:hint="eastAsia"/>
        </w:rPr>
      </w:pPr>
      <w:r>
        <w:t xml:space="preserve">e.g.  </w:t>
      </w:r>
      <w:r>
        <w:t>原地旋轉</w:t>
      </w:r>
      <w:r>
        <w:t xml:space="preserve"> </w:t>
      </w:r>
      <w:r>
        <w:t>跟</w:t>
      </w:r>
      <w:r>
        <w:t>robot</w:t>
      </w:r>
      <w:r>
        <w:t>設定的範圍重合</w:t>
      </w:r>
      <w:r>
        <w:t xml:space="preserve"> noise</w:t>
      </w:r>
      <w:r>
        <w:t>點就會消掉</w:t>
      </w:r>
    </w:p>
    <w:p w:rsidR="002656F4" w:rsidRDefault="006B6860">
      <w:pPr>
        <w:pStyle w:val="Standard"/>
        <w:rPr>
          <w:rFonts w:hint="eastAsia"/>
        </w:rPr>
      </w:pPr>
      <w:r w:rsidRPr="006B6860">
        <w:rPr>
          <w:noProof/>
          <w:lang w:bidi="ar-SA"/>
        </w:rPr>
        <w:lastRenderedPageBreak/>
        <w:drawing>
          <wp:inline distT="0" distB="0" distL="0" distR="0">
            <wp:extent cx="6120130" cy="4590660"/>
            <wp:effectExtent l="0" t="0" r="0" b="635"/>
            <wp:docPr id="2" name="圖片 2" descr="D:\Desktop\class\IMG_6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class\IMG_652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F4" w:rsidRDefault="00D40A3F">
      <w:pPr>
        <w:pStyle w:val="Standard"/>
        <w:rPr>
          <w:rFonts w:hint="eastAsia"/>
        </w:rPr>
      </w:pPr>
      <w:r>
        <w:t xml:space="preserve">planner fre: default = 0   </w:t>
      </w:r>
      <w:r>
        <w:t>很大障礙物</w:t>
      </w:r>
      <w:r>
        <w:t xml:space="preserve">  </w:t>
      </w:r>
      <w:r>
        <w:t>很長一條溝</w:t>
      </w:r>
      <w:r>
        <w:t xml:space="preserve">  </w:t>
      </w:r>
      <w:r>
        <w:t>才會有問題</w:t>
      </w:r>
    </w:p>
    <w:p w:rsidR="002656F4" w:rsidRDefault="00D40A3F">
      <w:pPr>
        <w:pStyle w:val="Standard"/>
        <w:rPr>
          <w:rFonts w:hint="eastAsia"/>
        </w:rPr>
      </w:pPr>
      <w:r>
        <w:t>e.g   0 → 0.1   5</w:t>
      </w:r>
      <w:r>
        <w:t>秒一次</w:t>
      </w:r>
    </w:p>
    <w:p w:rsidR="002656F4" w:rsidRDefault="00D40A3F">
      <w:pPr>
        <w:pStyle w:val="Standard"/>
        <w:rPr>
          <w:rFonts w:hint="eastAsia"/>
        </w:rPr>
      </w:pPr>
      <w:r>
        <w:t xml:space="preserve">     why not 10hz  </w:t>
      </w:r>
      <w:r>
        <w:t>一下上面</w:t>
      </w:r>
      <w:r>
        <w:t xml:space="preserve"> 25  </w:t>
      </w:r>
      <w:r>
        <w:t>一下</w:t>
      </w:r>
      <w:r>
        <w:t xml:space="preserve"> </w:t>
      </w:r>
      <w:r>
        <w:t>下面</w:t>
      </w:r>
      <w:r>
        <w:t xml:space="preserve">26  cost  , path </w:t>
      </w:r>
      <w:r>
        <w:t>要哪個呀？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參數要怎寫</w:t>
      </w:r>
      <w:r>
        <w:t xml:space="preserve"> </w:t>
      </w:r>
      <w:r>
        <w:t>看</w:t>
      </w:r>
      <w:r>
        <w:t>RACECAR amcl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6317F7">
      <w:pPr>
        <w:pStyle w:val="Standard"/>
        <w:rPr>
          <w:rFonts w:hint="eastAsia"/>
        </w:rPr>
      </w:pPr>
      <w:r>
        <w:t xml:space="preserve"> </w:t>
      </w:r>
      <w:r w:rsidR="00D40A3F">
        <w:t>[costmap2d]</w:t>
      </w:r>
    </w:p>
    <w:p w:rsidR="00C22495" w:rsidRDefault="00C22495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我不想離牆壁多近</w:t>
      </w:r>
      <w:r>
        <w:t xml:space="preserve">  </w:t>
      </w:r>
      <w:r>
        <w:t>用這個實現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local       </w:t>
      </w:r>
      <w:r>
        <w:t>以</w:t>
      </w:r>
      <w:r>
        <w:t>robot</w:t>
      </w:r>
      <w:r>
        <w:t>為中心</w:t>
      </w:r>
    </w:p>
    <w:p w:rsidR="002656F4" w:rsidRDefault="00D40A3F">
      <w:pPr>
        <w:pStyle w:val="Standard"/>
        <w:rPr>
          <w:rFonts w:hint="eastAsia"/>
        </w:rPr>
      </w:pPr>
      <w:r>
        <w:t xml:space="preserve">global   </w:t>
      </w:r>
    </w:p>
    <w:p w:rsidR="002656F4" w:rsidRDefault="00D40A3F">
      <w:pPr>
        <w:pStyle w:val="Standard"/>
        <w:rPr>
          <w:rFonts w:hint="eastAsia"/>
        </w:rPr>
      </w:pPr>
      <w:r>
        <w:t xml:space="preserve">map       </w:t>
      </w:r>
      <w:r>
        <w:t>吃進去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deep green -1 unknown area</w:t>
      </w:r>
    </w:p>
    <w:p w:rsidR="002656F4" w:rsidRDefault="00D40A3F">
      <w:pPr>
        <w:pStyle w:val="Standard"/>
        <w:rPr>
          <w:rFonts w:hint="eastAsia"/>
        </w:rPr>
      </w:pPr>
      <w:r>
        <w:t>red 254</w:t>
      </w:r>
    </w:p>
    <w:p w:rsidR="002656F4" w:rsidRDefault="00D40A3F">
      <w:pPr>
        <w:pStyle w:val="Standard"/>
        <w:rPr>
          <w:rFonts w:hint="eastAsia"/>
        </w:rPr>
      </w:pPr>
      <w:r>
        <w:t xml:space="preserve">blue 253 </w:t>
      </w:r>
      <w:r>
        <w:t>在機器人的內徑內</w:t>
      </w:r>
      <w:r>
        <w:t xml:space="preserve"> </w:t>
      </w:r>
      <w:r>
        <w:t>中心點</w:t>
      </w:r>
    </w:p>
    <w:p w:rsidR="002656F4" w:rsidRDefault="00D40A3F">
      <w:pPr>
        <w:pStyle w:val="Standard"/>
        <w:rPr>
          <w:rFonts w:hint="eastAsia"/>
        </w:rPr>
      </w:pPr>
      <w:r>
        <w:t xml:space="preserve">     128  </w:t>
      </w:r>
      <w:r>
        <w:t>在機器人的外徑內</w:t>
      </w:r>
      <w:r>
        <w:t xml:space="preserve"> </w:t>
      </w:r>
      <w:r>
        <w:t>機器人旋轉的話</w:t>
      </w:r>
      <w:r>
        <w:t xml:space="preserve"> </w:t>
      </w:r>
      <w:r>
        <w:t>會撞到</w:t>
      </w:r>
    </w:p>
    <w:p w:rsidR="002656F4" w:rsidRDefault="00D40A3F">
      <w:pPr>
        <w:pStyle w:val="Standard"/>
        <w:rPr>
          <w:rFonts w:hint="eastAsia"/>
        </w:rPr>
      </w:pPr>
      <w:r>
        <w:t>green 0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C22495">
      <w:pPr>
        <w:pStyle w:val="Standard"/>
        <w:rPr>
          <w:rFonts w:hint="eastAsia"/>
        </w:rPr>
      </w:pPr>
      <w:r w:rsidRPr="00C22495">
        <w:rPr>
          <w:noProof/>
          <w:lang w:bidi="ar-SA"/>
        </w:rPr>
        <w:lastRenderedPageBreak/>
        <w:drawing>
          <wp:inline distT="0" distB="0" distL="0" distR="0" wp14:anchorId="572A66AA" wp14:editId="10B15A69">
            <wp:extent cx="6120130" cy="4590415"/>
            <wp:effectExtent l="0" t="0" r="0" b="635"/>
            <wp:docPr id="3" name="圖片 3" descr="D:\Desktop\class\IMG_6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class\IMG_652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F4" w:rsidRDefault="00D40A3F">
      <w:pPr>
        <w:pStyle w:val="Standard"/>
        <w:rPr>
          <w:rFonts w:hint="eastAsia"/>
        </w:rPr>
      </w:pPr>
      <w:r>
        <w:t xml:space="preserve">e.g. </w:t>
      </w:r>
      <w:r>
        <w:t>如何規劃出不要切邊障礙</w:t>
      </w:r>
      <w:r>
        <w:t xml:space="preserve"> </w:t>
      </w:r>
      <w:r>
        <w:t>規劃出來</w:t>
      </w:r>
      <w:r>
        <w:t xml:space="preserve"> </w:t>
      </w:r>
      <w:r>
        <w:t>可走道路中間的路徑</w:t>
      </w:r>
    </w:p>
    <w:p w:rsidR="002656F4" w:rsidRDefault="00D40A3F">
      <w:pPr>
        <w:pStyle w:val="Standard"/>
        <w:rPr>
          <w:rFonts w:hint="eastAsia"/>
        </w:rPr>
      </w:pPr>
      <w:r>
        <w:t>上下兩層</w:t>
      </w:r>
      <w:r>
        <w:t>cost map</w:t>
      </w:r>
    </w:p>
    <w:p w:rsidR="002656F4" w:rsidRDefault="00D40A3F">
      <w:pPr>
        <w:pStyle w:val="Standard"/>
        <w:rPr>
          <w:rFonts w:hint="eastAsia"/>
        </w:rPr>
      </w:pPr>
      <w:r>
        <w:t>local map</w:t>
      </w:r>
    </w:p>
    <w:p w:rsidR="002656F4" w:rsidRDefault="00D40A3F">
      <w:pPr>
        <w:pStyle w:val="Standard"/>
        <w:rPr>
          <w:rFonts w:hint="eastAsia"/>
        </w:rPr>
      </w:pPr>
      <w:r>
        <w:t xml:space="preserve">global map </w:t>
      </w:r>
      <w:r>
        <w:t>可以動態更新？</w:t>
      </w:r>
      <w:r>
        <w:t xml:space="preserve"> </w:t>
      </w:r>
      <w:r>
        <w:t>或選擇性更新</w:t>
      </w:r>
      <w:r>
        <w:t xml:space="preserve">  </w:t>
      </w:r>
      <w:r>
        <w:t>訂閱</w:t>
      </w:r>
      <w:r>
        <w:t xml:space="preserve"> sensor topic</w:t>
      </w:r>
    </w:p>
    <w:p w:rsidR="002656F4" w:rsidRDefault="002656F4">
      <w:pPr>
        <w:pStyle w:val="Standard"/>
        <w:rPr>
          <w:rFonts w:hint="eastAsia"/>
        </w:rPr>
      </w:pPr>
    </w:p>
    <w:p w:rsidR="00C22495" w:rsidRDefault="00C22495">
      <w:pPr>
        <w:pStyle w:val="Standard"/>
        <w:rPr>
          <w:rFonts w:hint="eastAsia"/>
        </w:rPr>
      </w:pPr>
    </w:p>
    <w:p w:rsidR="00C22495" w:rsidRDefault="00C22495">
      <w:pPr>
        <w:pStyle w:val="Standard"/>
      </w:pPr>
    </w:p>
    <w:p w:rsidR="00C22495" w:rsidRDefault="00C22495">
      <w:pPr>
        <w:pStyle w:val="Standard"/>
      </w:pPr>
    </w:p>
    <w:p w:rsidR="00C22495" w:rsidRDefault="00C22495">
      <w:pPr>
        <w:pStyle w:val="Standard"/>
        <w:rPr>
          <w:rFonts w:hint="eastAsia"/>
        </w:rPr>
      </w:pPr>
    </w:p>
    <w:p w:rsidR="00C22495" w:rsidRDefault="00C22495">
      <w:pPr>
        <w:pStyle w:val="Standard"/>
        <w:rPr>
          <w:rFonts w:hint="eastAsia"/>
        </w:rPr>
      </w:pPr>
    </w:p>
    <w:p w:rsidR="002656F4" w:rsidRDefault="00D40A3F">
      <w:pPr>
        <w:pStyle w:val="Standard"/>
      </w:pPr>
      <w:r>
        <w:t>[cosmap2d] Layer Specs</w:t>
      </w:r>
    </w:p>
    <w:p w:rsidR="006317F7" w:rsidRDefault="006317F7">
      <w:pPr>
        <w:pStyle w:val="Standard"/>
        <w:rPr>
          <w:rFonts w:hint="eastAsia"/>
        </w:rPr>
      </w:pPr>
    </w:p>
    <w:p w:rsidR="002656F4" w:rsidRDefault="00C22495">
      <w:pPr>
        <w:pStyle w:val="Standard"/>
        <w:rPr>
          <w:rFonts w:hint="eastAsia"/>
        </w:rPr>
      </w:pPr>
      <w:r w:rsidRPr="00C22495">
        <w:rPr>
          <w:noProof/>
          <w:lang w:bidi="ar-SA"/>
        </w:rPr>
        <w:lastRenderedPageBreak/>
        <w:drawing>
          <wp:inline distT="0" distB="0" distL="0" distR="0">
            <wp:extent cx="6120130" cy="4590660"/>
            <wp:effectExtent l="0" t="0" r="0" b="635"/>
            <wp:docPr id="4" name="圖片 4" descr="D:\Desktop\class\IMG_6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class\IMG_65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6F4" w:rsidRDefault="00D40A3F">
      <w:pPr>
        <w:pStyle w:val="Standard"/>
        <w:rPr>
          <w:rFonts w:hint="eastAsia"/>
        </w:rPr>
      </w:pPr>
      <w:r>
        <w:t>map: 0 and 255</w:t>
      </w:r>
    </w:p>
    <w:p w:rsidR="002656F4" w:rsidRDefault="00D40A3F">
      <w:pPr>
        <w:pStyle w:val="Standard"/>
        <w:rPr>
          <w:rFonts w:hint="eastAsia"/>
        </w:rPr>
      </w:pPr>
      <w:r>
        <w:t xml:space="preserve">static: global map </w:t>
      </w:r>
      <w:r>
        <w:t>吃</w:t>
      </w:r>
    </w:p>
    <w:p w:rsidR="00C22495" w:rsidRDefault="00D40A3F">
      <w:pPr>
        <w:pStyle w:val="Standard"/>
      </w:pPr>
      <w:r>
        <w:t>obstacle: global(</w:t>
      </w:r>
      <w:r>
        <w:t>可不吃</w:t>
      </w:r>
      <w:r>
        <w:t>) and local map(</w:t>
      </w:r>
      <w:r>
        <w:t>可吃</w:t>
      </w:r>
      <w:r>
        <w:t xml:space="preserve"> </w:t>
      </w:r>
      <w:r>
        <w:t>可不吃</w:t>
      </w:r>
      <w:r>
        <w:t xml:space="preserve"> global map </w:t>
      </w:r>
      <w:r>
        <w:t>投影</w:t>
      </w:r>
      <w:r>
        <w:t xml:space="preserve">) </w:t>
      </w:r>
      <w:r>
        <w:t>都會用</w:t>
      </w:r>
      <w:r>
        <w:t xml:space="preserve">     </w:t>
      </w:r>
      <w:r w:rsidR="00C22495">
        <w:rPr>
          <w:rFonts w:hint="eastAsia"/>
        </w:rPr>
        <w:t>(</w:t>
      </w:r>
      <w:r w:rsidR="00C22495">
        <w:rPr>
          <w:rFonts w:hint="eastAsia"/>
        </w:rPr>
        <w:t>這邊不太懂</w:t>
      </w:r>
      <w:r w:rsidR="00C22495">
        <w:rPr>
          <w:rFonts w:hint="eastAsia"/>
        </w:rPr>
        <w:t>)</w:t>
      </w:r>
    </w:p>
    <w:p w:rsidR="002656F4" w:rsidRDefault="00C22495">
      <w:pPr>
        <w:pStyle w:val="Standard"/>
        <w:rPr>
          <w:rFonts w:hint="eastAsia"/>
        </w:rPr>
      </w:pPr>
      <w:r>
        <w:rPr>
          <w:rFonts w:hint="eastAsia"/>
        </w:rPr>
        <w:t xml:space="preserve">               </w:t>
      </w:r>
      <w:r w:rsidR="00D40A3F">
        <w:t>支援</w:t>
      </w:r>
      <w:r w:rsidR="00D40A3F">
        <w:t>RGBD 3d or 2d</w:t>
      </w:r>
    </w:p>
    <w:p w:rsidR="002656F4" w:rsidRDefault="00D40A3F">
      <w:pPr>
        <w:pStyle w:val="Standard"/>
        <w:rPr>
          <w:rFonts w:hint="eastAsia"/>
        </w:rPr>
      </w:pPr>
      <w:r>
        <w:t xml:space="preserve">inflation: </w:t>
      </w:r>
      <w:r>
        <w:t>要讓車走走道中間</w:t>
      </w:r>
      <w:r>
        <w:t xml:space="preserve">  exp decay </w:t>
      </w:r>
      <w:r>
        <w:t>慢一點</w:t>
      </w:r>
      <w:r>
        <w:t xml:space="preserve"> </w:t>
      </w:r>
      <w:r>
        <w:t>剛好讓兩邊的</w:t>
      </w:r>
      <w:r>
        <w:t>costmap</w:t>
      </w:r>
      <w:r>
        <w:t>剛好夾在中間</w:t>
      </w:r>
    </w:p>
    <w:p w:rsidR="002656F4" w:rsidRDefault="00D40A3F">
      <w:pPr>
        <w:pStyle w:val="Standard"/>
        <w:rPr>
          <w:rFonts w:hint="eastAsia"/>
        </w:rPr>
      </w:pPr>
      <w:r>
        <w:t>other: Range sensor Layer  FOV (</w:t>
      </w:r>
      <w:r>
        <w:t>聲納的</w:t>
      </w:r>
      <w:r>
        <w:t>topic),</w:t>
      </w:r>
    </w:p>
    <w:p w:rsidR="002656F4" w:rsidRDefault="00D40A3F">
      <w:pPr>
        <w:pStyle w:val="Standard"/>
        <w:rPr>
          <w:rFonts w:hint="eastAsia"/>
        </w:rPr>
      </w:pPr>
      <w:r>
        <w:t xml:space="preserve">social costmap Layer: </w:t>
      </w:r>
      <w:r>
        <w:t>考慮人機互動</w:t>
      </w:r>
    </w:p>
    <w:p w:rsidR="002656F4" w:rsidRDefault="00D40A3F">
      <w:pPr>
        <w:pStyle w:val="Standard"/>
        <w:rPr>
          <w:rFonts w:hint="eastAsia"/>
        </w:rPr>
      </w:pPr>
      <w:r>
        <w:t>人走得路徑</w:t>
      </w:r>
      <w:r>
        <w:t xml:space="preserve">  </w:t>
      </w:r>
      <w:r>
        <w:t>機器人不要穿過</w:t>
      </w:r>
      <w:r>
        <w:t xml:space="preserve"> </w:t>
      </w:r>
      <w:r w:rsidR="00C22495">
        <w:t>很不</w:t>
      </w:r>
      <w:r w:rsidR="00C22495">
        <w:rPr>
          <w:rFonts w:hint="eastAsia"/>
        </w:rPr>
        <w:t>禮貌</w:t>
      </w:r>
      <w:r>
        <w:t xml:space="preserve">  </w:t>
      </w:r>
      <w:r>
        <w:t>透過人腳</w:t>
      </w:r>
      <w:r>
        <w:t xml:space="preserve"> </w:t>
      </w:r>
      <w:r>
        <w:t>計算出人行走得</w:t>
      </w:r>
      <w:r>
        <w:t xml:space="preserve">model </w:t>
      </w:r>
      <w:r>
        <w:t>就可以畫出人的路徑</w:t>
      </w:r>
      <w:r>
        <w:t xml:space="preserve"> </w:t>
      </w:r>
      <w:r>
        <w:t>然後在人路徑上弄一層</w:t>
      </w:r>
      <w:r>
        <w:t xml:space="preserve">costmap </w:t>
      </w:r>
      <w:r>
        <w:t>機器人就不會經過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p13</w:t>
      </w:r>
    </w:p>
    <w:p w:rsidR="002656F4" w:rsidRDefault="00D40A3F">
      <w:pPr>
        <w:pStyle w:val="Standard"/>
        <w:rPr>
          <w:rFonts w:hint="eastAsia"/>
        </w:rPr>
      </w:pPr>
      <w:r>
        <w:t>一些參數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Inflation                   </w:t>
      </w:r>
    </w:p>
    <w:p w:rsidR="002656F4" w:rsidRDefault="00D40A3F">
      <w:pPr>
        <w:pStyle w:val="Standard"/>
        <w:rPr>
          <w:rFonts w:hint="eastAsia"/>
        </w:rPr>
      </w:pPr>
      <w:r>
        <w:t xml:space="preserve">obstacles: laser                   </w:t>
      </w:r>
    </w:p>
    <w:p w:rsidR="002656F4" w:rsidRDefault="00D40A3F">
      <w:pPr>
        <w:pStyle w:val="Standard"/>
        <w:rPr>
          <w:rFonts w:hint="eastAsia"/>
        </w:rPr>
      </w:pPr>
      <w:r>
        <w:t>static: read</w:t>
      </w:r>
    </w:p>
    <w:p w:rsidR="002656F4" w:rsidRDefault="00D40A3F">
      <w:pPr>
        <w:pStyle w:val="Standard"/>
        <w:rPr>
          <w:rFonts w:hint="eastAsia"/>
        </w:rPr>
      </w:pPr>
      <w:r>
        <w:t>可以選擇相信</w:t>
      </w:r>
      <w:r>
        <w:t xml:space="preserve"> obstacle or static</w:t>
      </w:r>
    </w:p>
    <w:p w:rsidR="002656F4" w:rsidRDefault="002656F4">
      <w:pPr>
        <w:pStyle w:val="Standard"/>
        <w:rPr>
          <w:rFonts w:hint="eastAsia"/>
        </w:rPr>
      </w:pPr>
    </w:p>
    <w:p w:rsidR="00C8371F" w:rsidRDefault="00C8371F">
      <w:pPr>
        <w:pStyle w:val="Standard"/>
      </w:pPr>
    </w:p>
    <w:p w:rsidR="00C8371F" w:rsidRDefault="00C8371F">
      <w:pPr>
        <w:pStyle w:val="Standard"/>
      </w:pPr>
    </w:p>
    <w:p w:rsidR="00C8371F" w:rsidRDefault="00C8371F">
      <w:pPr>
        <w:pStyle w:val="Standard"/>
      </w:pPr>
    </w:p>
    <w:p w:rsidR="00C8371F" w:rsidRDefault="00C8371F">
      <w:pPr>
        <w:pStyle w:val="Standard"/>
      </w:pPr>
    </w:p>
    <w:p w:rsidR="00C8371F" w:rsidRDefault="00C8371F">
      <w:pPr>
        <w:pStyle w:val="Standard"/>
      </w:pPr>
    </w:p>
    <w:p w:rsidR="00C8371F" w:rsidRDefault="00C8371F">
      <w:pPr>
        <w:pStyle w:val="Standard"/>
      </w:pPr>
    </w:p>
    <w:p w:rsidR="006317F7" w:rsidRDefault="006317F7">
      <w:pPr>
        <w:pStyle w:val="Standard"/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p14</w:t>
      </w:r>
    </w:p>
    <w:p w:rsidR="00C8371F" w:rsidRDefault="00C8371F">
      <w:pPr>
        <w:pStyle w:val="Standard"/>
      </w:pPr>
      <w:r w:rsidRPr="00C8371F">
        <w:rPr>
          <w:noProof/>
          <w:lang w:bidi="ar-SA"/>
        </w:rPr>
        <w:drawing>
          <wp:inline distT="0" distB="0" distL="0" distR="0">
            <wp:extent cx="6120130" cy="4590660"/>
            <wp:effectExtent l="0" t="0" r="0" b="635"/>
            <wp:docPr id="5" name="圖片 5" descr="D:\Desktop\class\IMG_6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class\IMG_65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71F" w:rsidRDefault="00C8371F">
      <w:pPr>
        <w:pStyle w:val="Standard"/>
      </w:pPr>
      <w:r>
        <w:rPr>
          <w:rFonts w:hint="eastAsia"/>
        </w:rPr>
        <w:t>(</w:t>
      </w:r>
      <w:r>
        <w:rPr>
          <w:rFonts w:hint="eastAsia"/>
        </w:rPr>
        <w:t>不確定黑板講解的部分是不是在解釋</w:t>
      </w:r>
      <w:r>
        <w:rPr>
          <w:rFonts w:hint="eastAsia"/>
        </w:rPr>
        <w:t xml:space="preserve"> </w:t>
      </w:r>
      <w:r>
        <w:t>rolling windows</w:t>
      </w:r>
      <w:r>
        <w:rPr>
          <w:rFonts w:hint="eastAsia"/>
        </w:rPr>
        <w:t>)</w:t>
      </w:r>
    </w:p>
    <w:p w:rsidR="002656F4" w:rsidRDefault="00D40A3F">
      <w:pPr>
        <w:pStyle w:val="Standard"/>
        <w:rPr>
          <w:rFonts w:hint="eastAsia"/>
        </w:rPr>
      </w:pPr>
      <w:r>
        <w:t>static map (for global map)</w:t>
      </w:r>
    </w:p>
    <w:p w:rsidR="002656F4" w:rsidRDefault="00D40A3F">
      <w:pPr>
        <w:pStyle w:val="Standard"/>
        <w:rPr>
          <w:rFonts w:hint="eastAsia"/>
        </w:rPr>
      </w:pPr>
      <w:r>
        <w:t>rolling window (for local map )(pic) (</w:t>
      </w:r>
      <w:r w:rsidR="00C22495">
        <w:rPr>
          <w:rFonts w:hint="eastAsia"/>
        </w:rPr>
        <w:t>疑問</w:t>
      </w:r>
      <w:r w:rsidR="00C22495">
        <w:rPr>
          <w:rFonts w:hint="eastAsia"/>
        </w:rPr>
        <w:t xml:space="preserve">: </w:t>
      </w:r>
      <w:r>
        <w:t>關掉會怎樣？</w:t>
      </w:r>
      <w:r>
        <w:t>)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p15</w:t>
      </w:r>
    </w:p>
    <w:p w:rsidR="002656F4" w:rsidRDefault="00D40A3F">
      <w:pPr>
        <w:pStyle w:val="Standard"/>
        <w:rPr>
          <w:rFonts w:hint="eastAsia"/>
        </w:rPr>
      </w:pPr>
      <w:r>
        <w:t>看參數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p16</w:t>
      </w:r>
    </w:p>
    <w:p w:rsidR="002656F4" w:rsidRDefault="00D40A3F">
      <w:pPr>
        <w:pStyle w:val="Standard"/>
        <w:rPr>
          <w:rFonts w:hint="eastAsia"/>
        </w:rPr>
      </w:pPr>
      <w:r>
        <w:t>overview L1 contraller</w:t>
      </w:r>
    </w:p>
    <w:p w:rsidR="002656F4" w:rsidRDefault="00D40A3F">
      <w:pPr>
        <w:pStyle w:val="Standard"/>
        <w:rPr>
          <w:rFonts w:hint="eastAsia"/>
        </w:rPr>
      </w:pPr>
      <w:r>
        <w:t>dwa  dynaimcs wins approach</w:t>
      </w:r>
    </w:p>
    <w:p w:rsidR="002656F4" w:rsidRDefault="00D40A3F">
      <w:pPr>
        <w:pStyle w:val="Standard"/>
        <w:rPr>
          <w:rFonts w:hint="eastAsia"/>
        </w:rPr>
      </w:pPr>
      <w:r>
        <w:t>6</w:t>
      </w:r>
      <w:r>
        <w:t>個</w:t>
      </w:r>
      <w:r>
        <w:t>factors</w:t>
      </w:r>
    </w:p>
    <w:p w:rsidR="002656F4" w:rsidRDefault="00D40A3F">
      <w:pPr>
        <w:pStyle w:val="Standard"/>
        <w:rPr>
          <w:rFonts w:hint="eastAsia"/>
        </w:rPr>
      </w:pPr>
      <w:r>
        <w:t xml:space="preserve">vd </w:t>
      </w:r>
      <w:r>
        <w:t>是物理限制</w:t>
      </w:r>
      <w:r>
        <w:t xml:space="preserve">  </w:t>
      </w:r>
      <w:r>
        <w:t>速度不可能是任意值</w:t>
      </w:r>
    </w:p>
    <w:p w:rsidR="002656F4" w:rsidRDefault="00D40A3F">
      <w:pPr>
        <w:pStyle w:val="Standard"/>
        <w:rPr>
          <w:rFonts w:hint="eastAsia"/>
        </w:rPr>
      </w:pPr>
      <w:r>
        <w:t xml:space="preserve">Lin </w:t>
      </w:r>
      <w:r>
        <w:t>全看完</w:t>
      </w:r>
      <w:r>
        <w:t xml:space="preserve"> </w:t>
      </w:r>
      <w:r>
        <w:t>可討論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p17</w:t>
      </w:r>
    </w:p>
    <w:p w:rsidR="002656F4" w:rsidRDefault="00D40A3F">
      <w:pPr>
        <w:pStyle w:val="Standard"/>
        <w:rPr>
          <w:rFonts w:hint="eastAsia"/>
        </w:rPr>
      </w:pPr>
      <w:r>
        <w:t>goal cost</w:t>
      </w:r>
    </w:p>
    <w:p w:rsidR="002656F4" w:rsidRDefault="00D40A3F">
      <w:pPr>
        <w:pStyle w:val="Standard"/>
        <w:rPr>
          <w:rFonts w:hint="eastAsia"/>
        </w:rPr>
      </w:pPr>
      <w:r>
        <w:t>path cost</w:t>
      </w:r>
    </w:p>
    <w:p w:rsidR="002656F4" w:rsidRDefault="002656F4">
      <w:pPr>
        <w:pStyle w:val="Standard"/>
        <w:rPr>
          <w:rFonts w:hint="eastAsia"/>
        </w:rPr>
      </w:pPr>
    </w:p>
    <w:p w:rsidR="00774900" w:rsidRDefault="00774900">
      <w:pPr>
        <w:pStyle w:val="Standard"/>
      </w:pPr>
    </w:p>
    <w:p w:rsidR="00774900" w:rsidRDefault="00774900">
      <w:pPr>
        <w:pStyle w:val="Standard"/>
      </w:pPr>
    </w:p>
    <w:p w:rsidR="00774900" w:rsidRDefault="00774900">
      <w:pPr>
        <w:pStyle w:val="Standard"/>
      </w:pPr>
    </w:p>
    <w:p w:rsidR="00774900" w:rsidRDefault="00774900">
      <w:pPr>
        <w:pStyle w:val="Standard"/>
      </w:pPr>
    </w:p>
    <w:p w:rsidR="00774900" w:rsidRDefault="00774900">
      <w:pPr>
        <w:pStyle w:val="Standard"/>
      </w:pPr>
    </w:p>
    <w:p w:rsidR="006317F7" w:rsidRDefault="006317F7">
      <w:pPr>
        <w:pStyle w:val="Standard"/>
      </w:pPr>
    </w:p>
    <w:p w:rsidR="002656F4" w:rsidRDefault="00D40A3F">
      <w:pPr>
        <w:pStyle w:val="Standard"/>
        <w:rPr>
          <w:rFonts w:hint="eastAsia"/>
        </w:rPr>
      </w:pPr>
      <w:r>
        <w:t>p18</w:t>
      </w:r>
    </w:p>
    <w:p w:rsidR="00774900" w:rsidRDefault="00774900">
      <w:pPr>
        <w:pStyle w:val="Standard"/>
      </w:pPr>
      <w:r w:rsidRPr="00774900">
        <w:rPr>
          <w:noProof/>
          <w:lang w:bidi="ar-SA"/>
        </w:rPr>
        <w:drawing>
          <wp:inline distT="0" distB="0" distL="0" distR="0">
            <wp:extent cx="6120130" cy="8159173"/>
            <wp:effectExtent l="0" t="0" r="0" b="0"/>
            <wp:docPr id="6" name="圖片 6" descr="D:\Desktop\class\IMG_6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class\IMG_653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C38" w:rsidRDefault="000D7C38">
      <w:pPr>
        <w:pStyle w:val="Standard"/>
      </w:pPr>
    </w:p>
    <w:p w:rsidR="000D7C38" w:rsidRDefault="000D7C38">
      <w:pPr>
        <w:pStyle w:val="Standard"/>
      </w:pPr>
      <w:r w:rsidRPr="000D7C38">
        <w:rPr>
          <w:noProof/>
          <w:lang w:bidi="ar-SA"/>
        </w:rPr>
        <w:lastRenderedPageBreak/>
        <w:drawing>
          <wp:inline distT="0" distB="0" distL="0" distR="0">
            <wp:extent cx="6120130" cy="8159173"/>
            <wp:effectExtent l="0" t="0" r="0" b="0"/>
            <wp:docPr id="7" name="圖片 7" descr="D:\Desktop\class\IMG_6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class\IMG_65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C38" w:rsidRDefault="000D7C38">
      <w:pPr>
        <w:pStyle w:val="Standard"/>
      </w:pPr>
    </w:p>
    <w:p w:rsidR="000D7C38" w:rsidRDefault="000D7C38">
      <w:pPr>
        <w:pStyle w:val="Standard"/>
      </w:pPr>
      <w:r w:rsidRPr="000D7C38">
        <w:rPr>
          <w:noProof/>
          <w:lang w:bidi="ar-SA"/>
        </w:rPr>
        <w:lastRenderedPageBreak/>
        <w:drawing>
          <wp:inline distT="0" distB="0" distL="0" distR="0">
            <wp:extent cx="6120130" cy="8159173"/>
            <wp:effectExtent l="0" t="0" r="0" b="0"/>
            <wp:docPr id="8" name="圖片 8" descr="D:\Desktop\class\IMG_6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class\IMG_65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C38" w:rsidRDefault="000D7C38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dwa </w:t>
      </w:r>
      <w:r>
        <w:t>是拿藍色的</w:t>
      </w:r>
      <w:r>
        <w:t xml:space="preserve"> </w:t>
      </w:r>
      <w:r>
        <w:t>！</w:t>
      </w:r>
      <w:r>
        <w:t xml:space="preserve">  (</w:t>
      </w:r>
      <w:r>
        <w:t>遇到</w:t>
      </w:r>
      <w:r>
        <w:t xml:space="preserve"> dwa </w:t>
      </w:r>
      <w:r>
        <w:t>的時候的</w:t>
      </w:r>
      <w:r>
        <w:t xml:space="preserve"> bug )</w:t>
      </w:r>
    </w:p>
    <w:p w:rsidR="002656F4" w:rsidRDefault="00D40A3F">
      <w:pPr>
        <w:pStyle w:val="Standard"/>
        <w:rPr>
          <w:rFonts w:hint="eastAsia"/>
        </w:rPr>
      </w:pPr>
      <w:r>
        <w:t>紅</w:t>
      </w:r>
      <w:r>
        <w:t>goal</w:t>
      </w:r>
    </w:p>
    <w:p w:rsidR="002656F4" w:rsidRDefault="00D40A3F">
      <w:pPr>
        <w:pStyle w:val="Standard"/>
        <w:rPr>
          <w:rFonts w:hint="eastAsia"/>
        </w:rPr>
      </w:pPr>
      <w:r>
        <w:t>藍</w:t>
      </w:r>
      <w:r>
        <w:t>goal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會造成</w:t>
      </w:r>
      <w:r>
        <w:t xml:space="preserve"> </w:t>
      </w:r>
      <w:r>
        <w:t>機器人有很奇怪的</w:t>
      </w:r>
      <w:r>
        <w:t xml:space="preserve"> bug  </w:t>
      </w:r>
      <w:r>
        <w:t>不斷前後移動</w:t>
      </w:r>
      <w:r>
        <w:t xml:space="preserve"> (pic )</w:t>
      </w:r>
      <w:r w:rsidR="005D4E73">
        <w:br/>
      </w:r>
      <w:r w:rsidR="005D4E73">
        <w:rPr>
          <w:rFonts w:hint="eastAsia"/>
        </w:rPr>
        <w:t>(</w:t>
      </w:r>
      <w:r w:rsidR="005D4E73">
        <w:rPr>
          <w:rFonts w:hint="eastAsia"/>
        </w:rPr>
        <w:t>這種</w:t>
      </w:r>
      <w:r w:rsidR="005D4E73">
        <w:rPr>
          <w:rFonts w:hint="eastAsia"/>
        </w:rPr>
        <w:t xml:space="preserve">bug </w:t>
      </w:r>
      <w:r w:rsidR="005D4E73">
        <w:rPr>
          <w:rFonts w:hint="eastAsia"/>
        </w:rPr>
        <w:t>有很多開發者遇到</w:t>
      </w:r>
      <w:r w:rsidR="005D4E73">
        <w:rPr>
          <w:rFonts w:hint="eastAsia"/>
        </w:rPr>
        <w:t xml:space="preserve"> </w:t>
      </w:r>
      <w:r w:rsidR="005D4E73">
        <w:rPr>
          <w:rFonts w:hint="eastAsia"/>
        </w:rPr>
        <w:t>網路上有許多討論</w:t>
      </w:r>
      <w:r w:rsidR="005D4E73">
        <w:t>)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給一些數值例子？</w:t>
      </w:r>
      <w:r>
        <w:t xml:space="preserve">  </w:t>
      </w:r>
      <w:r>
        <w:t>這需要研究</w:t>
      </w:r>
    </w:p>
    <w:p w:rsidR="002656F4" w:rsidRDefault="00D40A3F">
      <w:pPr>
        <w:pStyle w:val="Standard"/>
        <w:rPr>
          <w:rFonts w:hint="eastAsia"/>
        </w:rPr>
      </w:pPr>
      <w:r>
        <w:t>Local map too big (</w:t>
      </w:r>
      <w:r>
        <w:t>包到</w:t>
      </w:r>
      <w:r>
        <w:t xml:space="preserve"> target)</w:t>
      </w:r>
    </w:p>
    <w:p w:rsidR="002656F4" w:rsidRDefault="00D40A3F">
      <w:pPr>
        <w:pStyle w:val="Standard"/>
        <w:rPr>
          <w:rFonts w:hint="eastAsia"/>
        </w:rPr>
      </w:pPr>
      <w:r>
        <w:t>goal cost =</w:t>
      </w:r>
    </w:p>
    <w:p w:rsidR="002656F4" w:rsidRDefault="00D40A3F">
      <w:pPr>
        <w:pStyle w:val="Standard"/>
        <w:rPr>
          <w:rFonts w:hint="eastAsia"/>
        </w:rPr>
      </w:pPr>
      <w:r>
        <w:t>path cost =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Local map </w:t>
      </w:r>
      <w:r>
        <w:t>正常</w:t>
      </w:r>
    </w:p>
    <w:p w:rsidR="002656F4" w:rsidRDefault="00D40A3F">
      <w:pPr>
        <w:pStyle w:val="Standard"/>
        <w:rPr>
          <w:rFonts w:hint="eastAsia"/>
        </w:rPr>
      </w:pPr>
      <w:r>
        <w:t>goal cost =</w:t>
      </w:r>
    </w:p>
    <w:p w:rsidR="002656F4" w:rsidRDefault="00D40A3F">
      <w:pPr>
        <w:pStyle w:val="Standard"/>
        <w:rPr>
          <w:rFonts w:hint="eastAsia"/>
        </w:rPr>
      </w:pPr>
      <w:r>
        <w:t>path cost =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參數</w:t>
      </w:r>
    </w:p>
    <w:p w:rsidR="002656F4" w:rsidRDefault="00D40A3F">
      <w:pPr>
        <w:pStyle w:val="Standard"/>
        <w:rPr>
          <w:rFonts w:hint="eastAsia"/>
        </w:rPr>
      </w:pPr>
      <w:r>
        <w:t>sim_time = 1.5</w:t>
      </w:r>
    </w:p>
    <w:p w:rsidR="002656F4" w:rsidRDefault="00D40A3F">
      <w:pPr>
        <w:pStyle w:val="Standard"/>
        <w:rPr>
          <w:rFonts w:hint="eastAsia"/>
        </w:rPr>
      </w:pPr>
      <w:r>
        <w:t>時間長</w:t>
      </w:r>
      <w:r>
        <w:t xml:space="preserve"> </w:t>
      </w:r>
      <w:r>
        <w:t>軌跡長</w:t>
      </w:r>
    </w:p>
    <w:p w:rsidR="002656F4" w:rsidRDefault="00D40A3F">
      <w:pPr>
        <w:pStyle w:val="Standard"/>
        <w:rPr>
          <w:rFonts w:hint="eastAsia"/>
        </w:rPr>
      </w:pPr>
      <w:r>
        <w:t xml:space="preserve">xy_goal_tolerance   </w:t>
      </w:r>
      <w:r>
        <w:t>先讓你機器人到</w:t>
      </w:r>
      <w:r>
        <w:t xml:space="preserve">xy </w:t>
      </w:r>
      <w:r>
        <w:t>附近</w:t>
      </w:r>
      <w:r>
        <w:t xml:space="preserve"> </w:t>
      </w:r>
      <w:r>
        <w:t>然後修正</w:t>
      </w:r>
      <w:r>
        <w:t xml:space="preserve">orientaion </w:t>
      </w:r>
      <w:r>
        <w:t>但因為</w:t>
      </w:r>
      <w:r>
        <w:t xml:space="preserve"> </w:t>
      </w:r>
      <w:r>
        <w:t xml:space="preserve">odom </w:t>
      </w:r>
      <w:r>
        <w:t>有誤差</w:t>
      </w:r>
    </w:p>
    <w:p w:rsidR="002656F4" w:rsidRDefault="00D40A3F">
      <w:pPr>
        <w:pStyle w:val="Standard"/>
        <w:rPr>
          <w:rFonts w:hint="eastAsia"/>
        </w:rPr>
      </w:pPr>
      <w:r>
        <w:t>瘋狂旋轉</w:t>
      </w:r>
      <w:r>
        <w:t xml:space="preserve"> xy</w:t>
      </w:r>
      <w:r>
        <w:t>到了</w:t>
      </w:r>
      <w:r>
        <w:t xml:space="preserve">  </w:t>
      </w:r>
      <w:r>
        <w:t>修</w:t>
      </w:r>
      <w:r>
        <w:t xml:space="preserve">ori  </w:t>
      </w:r>
      <w:r>
        <w:t>旋轉</w:t>
      </w:r>
      <w:r>
        <w:t xml:space="preserve"> </w:t>
      </w:r>
      <w:r>
        <w:t>有誤差</w:t>
      </w:r>
      <w:r>
        <w:t xml:space="preserve">  xy </w:t>
      </w:r>
      <w:r>
        <w:t>到了</w:t>
      </w:r>
      <w:r>
        <w:t xml:space="preserve"> </w:t>
      </w:r>
      <w:r>
        <w:t>修</w:t>
      </w:r>
      <w:r>
        <w:t xml:space="preserve">ori </w:t>
      </w:r>
      <w:r>
        <w:t>有誤差</w:t>
      </w:r>
      <w:r>
        <w:t>. …..repeat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p19</w:t>
      </w:r>
    </w:p>
    <w:p w:rsidR="002656F4" w:rsidRDefault="00D40A3F">
      <w:pPr>
        <w:pStyle w:val="Standard"/>
        <w:rPr>
          <w:rFonts w:hint="eastAsia"/>
        </w:rPr>
      </w:pPr>
      <w:r>
        <w:t>rviz pose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p20</w:t>
      </w:r>
    </w:p>
    <w:p w:rsidR="002656F4" w:rsidRDefault="00D40A3F">
      <w:pPr>
        <w:pStyle w:val="Standard"/>
        <w:rPr>
          <w:rFonts w:hint="eastAsia"/>
        </w:rPr>
      </w:pPr>
      <w:r>
        <w:t>GPS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–</w:t>
      </w:r>
    </w:p>
    <w:p w:rsidR="002656F4" w:rsidRDefault="00D40A3F">
      <w:pPr>
        <w:pStyle w:val="Standard"/>
        <w:rPr>
          <w:rFonts w:hint="eastAsia"/>
        </w:rPr>
      </w:pPr>
      <w:r>
        <w:t>rqt</w:t>
      </w:r>
    </w:p>
    <w:p w:rsidR="002656F4" w:rsidRDefault="00D40A3F">
      <w:pPr>
        <w:pStyle w:val="Standard"/>
        <w:rPr>
          <w:rFonts w:hint="eastAsia"/>
        </w:rPr>
      </w:pPr>
      <w:r>
        <w:t xml:space="preserve">GUI </w:t>
      </w:r>
      <w:r>
        <w:t>調參數用的</w:t>
      </w:r>
      <w:r>
        <w:t xml:space="preserve"> </w:t>
      </w:r>
      <w:r>
        <w:t>全白</w:t>
      </w:r>
    </w:p>
    <w:p w:rsidR="002656F4" w:rsidRDefault="00D40A3F">
      <w:pPr>
        <w:pStyle w:val="Standard"/>
        <w:rPr>
          <w:rFonts w:hint="eastAsia"/>
        </w:rPr>
      </w:pPr>
      <w:r>
        <w:t>node Graph</w:t>
      </w:r>
    </w:p>
    <w:p w:rsidR="002656F4" w:rsidRDefault="00D40A3F">
      <w:pPr>
        <w:pStyle w:val="Standard"/>
        <w:rPr>
          <w:rFonts w:hint="eastAsia"/>
        </w:rPr>
      </w:pPr>
      <w:r>
        <w:t>動態調整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跑模擬</w:t>
      </w:r>
    </w:p>
    <w:p w:rsidR="002656F4" w:rsidRDefault="00D40A3F">
      <w:pPr>
        <w:pStyle w:val="Standard"/>
        <w:rPr>
          <w:rFonts w:hint="eastAsia"/>
        </w:rPr>
      </w:pPr>
      <w:bookmarkStart w:id="0" w:name="_GoBack"/>
      <w:r>
        <w:t>roscore</w:t>
      </w:r>
    </w:p>
    <w:bookmarkEnd w:id="0"/>
    <w:p w:rsidR="002656F4" w:rsidRDefault="00D40A3F">
      <w:pPr>
        <w:pStyle w:val="Standard"/>
        <w:rPr>
          <w:rFonts w:hint="eastAsia"/>
        </w:rPr>
      </w:pPr>
      <w:r>
        <w:t>roslaunch navigation_stage move_base_amcl_2.5cm.launch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debug:</w:t>
      </w:r>
    </w:p>
    <w:p w:rsidR="002656F4" w:rsidRDefault="00D40A3F">
      <w:pPr>
        <w:pStyle w:val="Standard"/>
        <w:rPr>
          <w:rFonts w:hint="eastAsia"/>
        </w:rPr>
      </w:pPr>
      <w:r>
        <w:t xml:space="preserve">roecore </w:t>
      </w:r>
      <w:r>
        <w:t>不</w:t>
      </w:r>
      <w:r>
        <w:t>work:</w:t>
      </w:r>
    </w:p>
    <w:p w:rsidR="002656F4" w:rsidRDefault="00D40A3F">
      <w:pPr>
        <w:pStyle w:val="Standard"/>
        <w:rPr>
          <w:rFonts w:hint="eastAsia"/>
        </w:rPr>
      </w:pPr>
      <w:r>
        <w:t>因為</w:t>
      </w:r>
      <w:r>
        <w:t xml:space="preserve"> master </w:t>
      </w:r>
      <w:r>
        <w:t>設成車子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#export </w:t>
      </w:r>
      <w:r>
        <w:t>ROS_MASTER_URI=http://192.168.6.1:11311</w:t>
      </w:r>
    </w:p>
    <w:p w:rsidR="002656F4" w:rsidRDefault="00D40A3F">
      <w:pPr>
        <w:pStyle w:val="Standard"/>
        <w:rPr>
          <w:rFonts w:hint="eastAsia"/>
        </w:rPr>
      </w:pPr>
      <w:r>
        <w:t>#export ROS_HOSTNAME=192.168.6.2</w:t>
      </w:r>
    </w:p>
    <w:p w:rsidR="002656F4" w:rsidRDefault="00D40A3F">
      <w:pPr>
        <w:pStyle w:val="Standard"/>
        <w:rPr>
          <w:rFonts w:hint="eastAsia"/>
        </w:rPr>
      </w:pPr>
      <w:r>
        <w:t>#export ROS_IP=192.168.6.2</w:t>
      </w:r>
    </w:p>
    <w:p w:rsidR="002656F4" w:rsidRDefault="00D40A3F">
      <w:pPr>
        <w:pStyle w:val="Standard"/>
        <w:rPr>
          <w:rFonts w:hint="eastAsia"/>
        </w:rPr>
      </w:pPr>
      <w:r>
        <w:t xml:space="preserve"> </w:t>
      </w:r>
    </w:p>
    <w:p w:rsidR="002656F4" w:rsidRDefault="00D40A3F">
      <w:pPr>
        <w:pStyle w:val="Standard"/>
        <w:rPr>
          <w:rFonts w:hint="eastAsia"/>
        </w:rPr>
      </w:pPr>
      <w:r>
        <w:t>costmap_common_params.yaml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pBdr>
          <w:top w:val="dotted" w:sz="24" w:space="1" w:color="000000"/>
          <w:bottom w:val="dotted" w:sz="24" w:space="1" w:color="000000"/>
        </w:pBdr>
        <w:tabs>
          <w:tab w:val="left" w:pos="864"/>
        </w:tabs>
        <w:rPr>
          <w:rFonts w:hint="eastAsia"/>
        </w:rPr>
      </w:pPr>
    </w:p>
    <w:p w:rsidR="002656F4" w:rsidRDefault="002656F4">
      <w:pPr>
        <w:pStyle w:val="Standard"/>
        <w:pBdr>
          <w:bottom w:val="dotted" w:sz="24" w:space="1" w:color="000000"/>
        </w:pBdr>
        <w:tabs>
          <w:tab w:val="left" w:pos="864"/>
        </w:tabs>
        <w:rPr>
          <w:rFonts w:hint="eastAsia"/>
        </w:rPr>
      </w:pPr>
    </w:p>
    <w:p w:rsidR="002656F4" w:rsidRDefault="00D40A3F">
      <w:pPr>
        <w:pStyle w:val="Standard"/>
        <w:tabs>
          <w:tab w:val="left" w:pos="864"/>
        </w:tabs>
        <w:rPr>
          <w:rFonts w:hint="eastAsia"/>
        </w:rPr>
      </w:pPr>
      <w:r>
        <w:tab/>
      </w:r>
    </w:p>
    <w:p w:rsidR="006317F7" w:rsidRDefault="006317F7">
      <w:pPr>
        <w:pStyle w:val="Standard"/>
      </w:pPr>
    </w:p>
    <w:p w:rsidR="006317F7" w:rsidRDefault="006317F7">
      <w:pPr>
        <w:pStyle w:val="Standard"/>
      </w:pPr>
    </w:p>
    <w:p w:rsidR="006317F7" w:rsidRDefault="006317F7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lastRenderedPageBreak/>
        <w:t>[</w:t>
      </w:r>
      <w:r>
        <w:t>操作</w:t>
      </w:r>
      <w:r>
        <w:t xml:space="preserve">] </w:t>
      </w:r>
      <w:r>
        <w:t>使用</w:t>
      </w:r>
      <w:r>
        <w:t>PC</w:t>
      </w:r>
      <w:r>
        <w:t>來控制</w:t>
      </w:r>
      <w:r>
        <w:t>&lt;C&gt;</w:t>
      </w:r>
      <w:r>
        <w:t>來建</w:t>
      </w:r>
      <w:r>
        <w:t>map</w:t>
      </w:r>
    </w:p>
    <w:p w:rsidR="002656F4" w:rsidRPr="006317F7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1. &lt;PC&gt;: </w:t>
      </w:r>
      <w:r>
        <w:t>連接到</w:t>
      </w:r>
      <w:r>
        <w:t>&lt;C&gt;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</w:t>
      </w:r>
      <w:r>
        <w:t>車上</w:t>
      </w:r>
      <w:r>
        <w:t xml:space="preserve">odriod </w:t>
      </w:r>
      <w:r>
        <w:t>啟動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remmina</w:t>
      </w:r>
    </w:p>
    <w:p w:rsidR="002656F4" w:rsidRDefault="00D40A3F">
      <w:pPr>
        <w:pStyle w:val="Standard"/>
        <w:rPr>
          <w:rFonts w:hint="eastAsia"/>
        </w:rPr>
      </w:pPr>
      <w:r>
        <w:t>2. &lt;C&gt;: roscore</w:t>
      </w:r>
    </w:p>
    <w:p w:rsidR="002656F4" w:rsidRDefault="00D40A3F">
      <w:pPr>
        <w:pStyle w:val="Standard"/>
        <w:rPr>
          <w:rFonts w:hint="eastAsia"/>
        </w:rPr>
      </w:pPr>
      <w:r>
        <w:t xml:space="preserve">3. &lt;C&gt;: </w:t>
      </w:r>
      <w:r>
        <w:t>用</w:t>
      </w:r>
      <w:r>
        <w:t>&lt;PC&gt;</w:t>
      </w:r>
      <w:r>
        <w:t>來控制車子</w:t>
      </w:r>
    </w:p>
    <w:p w:rsidR="002656F4" w:rsidRDefault="00D40A3F">
      <w:pPr>
        <w:pStyle w:val="Standard"/>
        <w:rPr>
          <w:rFonts w:hint="eastAsia"/>
        </w:rPr>
      </w:pPr>
      <w:r>
        <w:t xml:space="preserve">      </w:t>
      </w:r>
      <w:r>
        <w:rPr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rosrun rosserial_python serial_node.py   _port:=/dev/uno   _baud:=57600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rPr>
          <w:rFonts w:ascii="Arial" w:hAnsi="Arial"/>
          <w:sz w:val="22"/>
          <w:szCs w:val="22"/>
        </w:rPr>
        <w:t xml:space="preserve">       rosrun hypha_racecar racecar_teleop.py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4.&lt;C&gt;: </w:t>
      </w:r>
      <w:r>
        <w:t>開始做掃描</w:t>
      </w:r>
      <w:r>
        <w:t xml:space="preserve"> </w:t>
      </w:r>
      <w:r>
        <w:t>下面選一個</w:t>
      </w:r>
    </w:p>
    <w:p w:rsidR="002656F4" w:rsidRDefault="00D40A3F">
      <w:pPr>
        <w:pStyle w:val="Standard"/>
        <w:rPr>
          <w:rFonts w:hint="eastAsia"/>
        </w:rPr>
      </w:pPr>
      <w:r>
        <w:t xml:space="preserve">      roslaunch hypha_racecar    Test_gmapping.launch</w:t>
      </w:r>
    </w:p>
    <w:p w:rsidR="002656F4" w:rsidRDefault="00D40A3F">
      <w:pPr>
        <w:pStyle w:val="Standard"/>
        <w:rPr>
          <w:rFonts w:hint="eastAsia"/>
        </w:rPr>
      </w:pPr>
      <w:r>
        <w:t xml:space="preserve">      roslaunch hypha_racecar    Test_hector_rplidar.launch</w:t>
      </w: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  <w:r>
        <w:t xml:space="preserve">    roslaunch hypha_racecar    Test_icp_mapping.launch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     roslaunch hypha_racecar RACECAR_amcl_nav.launch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5.&lt;PC&gt;: rviz</w:t>
      </w:r>
    </w:p>
    <w:p w:rsidR="002656F4" w:rsidRDefault="00D40A3F">
      <w:pPr>
        <w:pStyle w:val="Standard"/>
        <w:rPr>
          <w:rFonts w:hint="eastAsia"/>
        </w:rPr>
      </w:pPr>
      <w:r>
        <w:t xml:space="preserve">        </w:t>
      </w:r>
      <w:r>
        <w:t>設定</w:t>
      </w:r>
      <w:r>
        <w:t>fig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</w:t>
      </w:r>
    </w:p>
    <w:p w:rsidR="002656F4" w:rsidRDefault="00D40A3F">
      <w:pPr>
        <w:pStyle w:val="Standard"/>
        <w:rPr>
          <w:rFonts w:hint="eastAsia"/>
        </w:rPr>
      </w:pPr>
      <w:r>
        <w:t xml:space="preserve">        </w:t>
      </w:r>
      <w:r>
        <w:t>把建立好的</w:t>
      </w:r>
      <w:r>
        <w:t xml:space="preserve">map </w:t>
      </w:r>
      <w:r>
        <w:t>存起來</w:t>
      </w:r>
    </w:p>
    <w:p w:rsidR="002656F4" w:rsidRDefault="00D40A3F">
      <w:pPr>
        <w:pStyle w:val="Standard"/>
        <w:rPr>
          <w:rFonts w:hint="eastAsia"/>
        </w:rPr>
      </w:pPr>
      <w:r>
        <w:t xml:space="preserve">        </w:t>
      </w:r>
      <w:r>
        <w:t>為了避免改路徑</w:t>
      </w:r>
      <w:r>
        <w:t xml:space="preserve"> </w:t>
      </w:r>
      <w:r>
        <w:t>直接覆蓋過去</w:t>
      </w:r>
      <w:r>
        <w:t xml:space="preserve"> map.y</w:t>
      </w:r>
    </w:p>
    <w:p w:rsidR="002656F4" w:rsidRDefault="00D40A3F">
      <w:pPr>
        <w:pStyle w:val="Standard"/>
        <w:rPr>
          <w:rFonts w:hint="eastAsia"/>
        </w:rPr>
      </w:pPr>
      <w:r>
        <w:t xml:space="preserve">       &lt;PC&gt; rosrun map_server map_saver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   ~/catkin_ws/</w:t>
      </w:r>
      <w:r>
        <w:t>src/hypha-racecar/map/test$ rosrun map_server map_saver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6. </w:t>
      </w:r>
      <w:r>
        <w:t>根據已經建好的</w:t>
      </w:r>
      <w:r>
        <w:t xml:space="preserve"> map, </w:t>
      </w:r>
      <w:r>
        <w:t>自動跑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</w:p>
    <w:p w:rsidR="002656F4" w:rsidRDefault="00D40A3F">
      <w:pPr>
        <w:pStyle w:val="Standard"/>
        <w:rPr>
          <w:rFonts w:hint="eastAsia"/>
        </w:rPr>
      </w:pPr>
      <w:r>
        <w:t xml:space="preserve">  &lt;C&gt;</w:t>
      </w:r>
      <w:r>
        <w:t xml:space="preserve">     roslaunch hypha_racecar RACECAR_amcl_nav.launch</w:t>
      </w:r>
    </w:p>
    <w:p w:rsidR="002656F4" w:rsidRDefault="00D40A3F">
      <w:pPr>
        <w:pStyle w:val="Standard"/>
        <w:rPr>
          <w:rFonts w:hint="eastAsia"/>
        </w:rPr>
      </w:pPr>
      <w:r>
        <w:t xml:space="preserve">  &lt;PC&gt;   rviz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</w:t>
      </w:r>
      <w:r>
        <w:t>設起點</w:t>
      </w:r>
      <w:r>
        <w:t xml:space="preserve"> </w:t>
      </w:r>
      <w:r>
        <w:t>終點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&lt;C&gt; </w:t>
      </w:r>
      <w:r>
        <w:t>為何知道我建的</w:t>
      </w:r>
      <w:r>
        <w:t>map?</w:t>
      </w:r>
    </w:p>
    <w:p w:rsidR="002656F4" w:rsidRDefault="00D40A3F">
      <w:pPr>
        <w:pStyle w:val="Standard"/>
        <w:rPr>
          <w:rFonts w:hint="eastAsia"/>
        </w:rPr>
      </w:pPr>
      <w:r>
        <w:t xml:space="preserve">      </w:t>
      </w:r>
      <w:r>
        <w:t>目前是隨身碟放入</w:t>
      </w:r>
    </w:p>
    <w:p w:rsidR="002656F4" w:rsidRDefault="00D40A3F">
      <w:pPr>
        <w:pStyle w:val="Standard"/>
        <w:rPr>
          <w:rFonts w:hint="eastAsia"/>
        </w:rPr>
      </w:pPr>
      <w:r>
        <w:t xml:space="preserve"> </w:t>
      </w:r>
    </w:p>
    <w:p w:rsidR="002656F4" w:rsidRDefault="00D40A3F">
      <w:pPr>
        <w:pStyle w:val="Standard"/>
        <w:rPr>
          <w:rFonts w:hint="eastAsia"/>
        </w:rPr>
      </w:pPr>
      <w:r>
        <w:t>可修改建立好的</w:t>
      </w:r>
      <w:r>
        <w:t>map</w:t>
      </w:r>
    </w:p>
    <w:p w:rsidR="002656F4" w:rsidRDefault="00D40A3F">
      <w:pPr>
        <w:pStyle w:val="Standard"/>
        <w:rPr>
          <w:rFonts w:hint="eastAsia"/>
        </w:rPr>
      </w:pPr>
      <w:r>
        <w:t>用小畫家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7. </w:t>
      </w:r>
      <w:r>
        <w:t>跑得不理想的時候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一些看參數的方法</w:t>
      </w:r>
    </w:p>
    <w:p w:rsidR="002656F4" w:rsidRDefault="00D40A3F">
      <w:pPr>
        <w:pStyle w:val="Standard"/>
        <w:rPr>
          <w:rFonts w:hint="eastAsia"/>
        </w:rPr>
      </w:pPr>
      <w:r>
        <w:t>add →  → PoseArray</w:t>
      </w:r>
    </w:p>
    <w:p w:rsidR="002656F4" w:rsidRDefault="00D40A3F">
      <w:pPr>
        <w:pStyle w:val="Standard"/>
        <w:rPr>
          <w:rFonts w:hint="eastAsia"/>
        </w:rPr>
      </w:pPr>
      <w:r>
        <w:t>改點的大小</w:t>
      </w:r>
    </w:p>
    <w:p w:rsidR="002656F4" w:rsidRDefault="00D40A3F">
      <w:pPr>
        <w:pStyle w:val="Standard"/>
        <w:rPr>
          <w:rFonts w:hint="eastAsia"/>
        </w:rPr>
      </w:pPr>
      <w:r>
        <w:t>調</w:t>
      </w:r>
      <w:r>
        <w:t xml:space="preserve">L1 </w:t>
      </w:r>
      <w:r>
        <w:t>裡面的參數</w:t>
      </w: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  <w:r>
        <w:t>哪些參數優先改？</w:t>
      </w: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  <w:r>
        <w:t>太慢轉彎</w:t>
      </w: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  <w:r>
        <w:t>太快轉彎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 bug : L1</w:t>
      </w:r>
    </w:p>
    <w:p w:rsidR="002656F4" w:rsidRDefault="00D40A3F">
      <w:pPr>
        <w:pStyle w:val="Standard"/>
        <w:rPr>
          <w:rFonts w:hint="eastAsia"/>
        </w:rPr>
      </w:pPr>
      <w:r>
        <w:t xml:space="preserve">       rviz  </w:t>
      </w:r>
      <w:r>
        <w:t>在有線的情況下</w:t>
      </w:r>
      <w:r>
        <w:t xml:space="preserve"> </w:t>
      </w:r>
      <w:r>
        <w:t>讀不到</w:t>
      </w:r>
      <w:r>
        <w:t xml:space="preserve"> </w:t>
      </w:r>
      <w:r>
        <w:t>map</w:t>
      </w:r>
    </w:p>
    <w:p w:rsidR="002656F4" w:rsidRDefault="00D40A3F">
      <w:pPr>
        <w:pStyle w:val="Standard"/>
        <w:rPr>
          <w:rFonts w:hint="eastAsia"/>
        </w:rPr>
      </w:pPr>
      <w:r>
        <w:t xml:space="preserve">       </w:t>
      </w:r>
      <w:r>
        <w:t>改成無線</w:t>
      </w:r>
      <w:r>
        <w:t xml:space="preserve"> </w:t>
      </w:r>
      <w:r>
        <w:t>就可以讀到了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 xml:space="preserve">  </w:t>
      </w:r>
      <w:r>
        <w:t>修改處：</w:t>
      </w:r>
      <w:r>
        <w:t xml:space="preserve">L1 vcmd  2 → 1   </w:t>
      </w:r>
      <w:r>
        <w:t>可以改變車子看的距離</w:t>
      </w:r>
    </w:p>
    <w:p w:rsidR="002656F4" w:rsidRDefault="00D40A3F">
      <w:pPr>
        <w:pStyle w:val="Standard"/>
        <w:rPr>
          <w:rFonts w:hint="eastAsia"/>
        </w:rPr>
      </w:pPr>
      <w:r>
        <w:t xml:space="preserve">          L1 Kp needs modificaiton!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＊＊</w:t>
      </w:r>
    </w:p>
    <w:p w:rsidR="002656F4" w:rsidRDefault="00D40A3F">
      <w:pPr>
        <w:pStyle w:val="Standard"/>
        <w:rPr>
          <w:rFonts w:hint="eastAsia"/>
        </w:rPr>
      </w:pPr>
      <w:r>
        <w:t>可以用</w:t>
      </w:r>
      <w:r>
        <w:t xml:space="preserve"> bag </w:t>
      </w:r>
      <w:r>
        <w:t>錄</w:t>
      </w:r>
      <w:r>
        <w:t xml:space="preserve"> </w:t>
      </w:r>
      <w:r>
        <w:t>所有的</w:t>
      </w:r>
      <w:r>
        <w:t xml:space="preserve">sensor data  </w:t>
      </w:r>
      <w:r>
        <w:t>回來本機在建成</w:t>
      </w:r>
      <w:r>
        <w:t>map</w:t>
      </w:r>
    </w:p>
    <w:p w:rsidR="002656F4" w:rsidRDefault="00D40A3F">
      <w:pPr>
        <w:pStyle w:val="Standard"/>
        <w:rPr>
          <w:rFonts w:hint="eastAsia"/>
        </w:rPr>
      </w:pPr>
      <w:r>
        <w:t>rosbag record /scan /imu_data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**</w:t>
      </w:r>
    </w:p>
    <w:p w:rsidR="002656F4" w:rsidRDefault="00D40A3F">
      <w:pPr>
        <w:pStyle w:val="Standard"/>
        <w:rPr>
          <w:rFonts w:hint="eastAsia"/>
        </w:rPr>
      </w:pPr>
      <w:r>
        <w:t>我按照建好的</w:t>
      </w:r>
      <w:r>
        <w:t xml:space="preserve">map </w:t>
      </w:r>
      <w:r>
        <w:t>跑</w:t>
      </w:r>
      <w:r>
        <w:t xml:space="preserve"> </w:t>
      </w:r>
      <w:r>
        <w:t>但是</w:t>
      </w:r>
      <w:r>
        <w:t xml:space="preserve">IMU </w:t>
      </w:r>
      <w:r>
        <w:t>出問題</w:t>
      </w:r>
    </w:p>
    <w:p w:rsidR="002656F4" w:rsidRDefault="00D40A3F">
      <w:pPr>
        <w:pStyle w:val="Standard"/>
        <w:rPr>
          <w:rFonts w:hint="eastAsia"/>
        </w:rPr>
      </w:pPr>
      <w:r>
        <w:t>車向右</w:t>
      </w:r>
      <w:r>
        <w:t xml:space="preserve"> </w:t>
      </w:r>
      <w:r>
        <w:t>但是</w:t>
      </w:r>
      <w:r>
        <w:t xml:space="preserve"> rviz </w:t>
      </w:r>
      <w:r>
        <w:t>上面是向左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tabs>
          <w:tab w:val="left" w:pos="9091"/>
        </w:tabs>
        <w:rPr>
          <w:rFonts w:hint="eastAsia"/>
        </w:rPr>
      </w:pPr>
      <w:r>
        <w:t>imu_node.py</w:t>
      </w:r>
      <w:r>
        <w:tab/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＊＊</w:t>
      </w:r>
    </w:p>
    <w:p w:rsidR="002656F4" w:rsidRDefault="00D40A3F">
      <w:pPr>
        <w:pStyle w:val="Standard"/>
        <w:rPr>
          <w:rFonts w:hint="eastAsia"/>
        </w:rPr>
      </w:pPr>
      <w:r>
        <w:t>bashrc</w:t>
      </w:r>
      <w:r>
        <w:t>：</w:t>
      </w:r>
    </w:p>
    <w:p w:rsidR="002656F4" w:rsidRDefault="00D40A3F">
      <w:pPr>
        <w:pStyle w:val="Standard"/>
        <w:rPr>
          <w:rFonts w:hint="eastAsia"/>
        </w:rPr>
      </w:pPr>
      <w:r>
        <w:t xml:space="preserve">source </w:t>
      </w:r>
      <w:r>
        <w:t>/opt/ros/kinetic/setup.bash</w:t>
      </w:r>
    </w:p>
    <w:p w:rsidR="002656F4" w:rsidRDefault="00D40A3F">
      <w:pPr>
        <w:pStyle w:val="Standard"/>
        <w:rPr>
          <w:rFonts w:hint="eastAsia"/>
        </w:rPr>
      </w:pPr>
      <w:r>
        <w:t>source /home/ko/catkin_ws/devel/setup.bash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export ROS_MASTER_URI=http://192.168.6.1:11311</w:t>
      </w:r>
    </w:p>
    <w:p w:rsidR="002656F4" w:rsidRDefault="00D40A3F">
      <w:pPr>
        <w:pStyle w:val="Standard"/>
        <w:rPr>
          <w:rFonts w:hint="eastAsia"/>
        </w:rPr>
      </w:pPr>
      <w:r>
        <w:t>export ROS_HOSTNAME=192.168.6.2</w:t>
      </w:r>
    </w:p>
    <w:p w:rsidR="002656F4" w:rsidRDefault="00D40A3F">
      <w:pPr>
        <w:pStyle w:val="Standard"/>
        <w:rPr>
          <w:rFonts w:hint="eastAsia"/>
        </w:rPr>
      </w:pPr>
      <w:r>
        <w:t>export ROS_IP=192.168.6.2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D40A3F">
      <w:pPr>
        <w:pStyle w:val="Standard"/>
        <w:rPr>
          <w:rFonts w:hint="eastAsia"/>
        </w:rPr>
      </w:pPr>
      <w:r>
        <w:t>#export ROS_MASTER_URI=http://10.0.0.1:11311</w:t>
      </w:r>
    </w:p>
    <w:p w:rsidR="002656F4" w:rsidRDefault="00D40A3F">
      <w:pPr>
        <w:pStyle w:val="Standard"/>
        <w:rPr>
          <w:rFonts w:hint="eastAsia"/>
        </w:rPr>
      </w:pPr>
      <w:r>
        <w:t>#export ROS_HOSTNAME=10.0.0.2</w:t>
      </w:r>
    </w:p>
    <w:p w:rsidR="002656F4" w:rsidRDefault="00D40A3F">
      <w:pPr>
        <w:pStyle w:val="Standard"/>
        <w:rPr>
          <w:rFonts w:hint="eastAsia"/>
        </w:rPr>
      </w:pPr>
      <w:r>
        <w:t>#e</w:t>
      </w:r>
      <w:r>
        <w:t>xport ROS_IP=10.0.0.2</w:t>
      </w: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pBdr>
          <w:bottom w:val="single" w:sz="6" w:space="1" w:color="000000"/>
        </w:pBd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6317F7" w:rsidRDefault="006317F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6317F7" w:rsidRDefault="006317F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6317F7" w:rsidRDefault="006317F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6317F7" w:rsidRDefault="006317F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</w:p>
    <w:p w:rsidR="00D14447" w:rsidRDefault="00D14447">
      <w:pPr>
        <w:pStyle w:val="Web"/>
        <w:shd w:val="clear" w:color="auto" w:fill="FFFFFF"/>
        <w:spacing w:before="0" w:after="90"/>
        <w:rPr>
          <w:rFonts w:ascii="Helvetica" w:hAnsi="Helvetica" w:cs="Helvetica" w:hint="eastAsia"/>
          <w:color w:val="1D2129"/>
          <w:sz w:val="23"/>
          <w:szCs w:val="23"/>
        </w:rPr>
      </w:pPr>
    </w:p>
    <w:p w:rsidR="002656F4" w:rsidRDefault="00D40A3F">
      <w:pPr>
        <w:pStyle w:val="Web"/>
        <w:shd w:val="clear" w:color="auto" w:fill="FFFFFF"/>
        <w:spacing w:before="0" w:after="90"/>
        <w:rPr>
          <w:rFonts w:ascii="Helvetica" w:hAnsi="Helvetica" w:cs="Helvetica"/>
          <w:color w:val="1D2129"/>
          <w:sz w:val="23"/>
          <w:szCs w:val="23"/>
        </w:rPr>
      </w:pPr>
      <w:r>
        <w:rPr>
          <w:rFonts w:ascii="Helvetica" w:hAnsi="Helvetica" w:cs="Helvetica"/>
          <w:color w:val="1D2129"/>
          <w:sz w:val="23"/>
          <w:szCs w:val="23"/>
        </w:rPr>
        <w:lastRenderedPageBreak/>
        <w:t>[Bug fix] RaceCar Workshop (</w:t>
      </w:r>
      <w:r>
        <w:rPr>
          <w:rFonts w:ascii="Helvetica" w:hAnsi="Helvetica" w:cs="Helvetica"/>
          <w:color w:val="1D2129"/>
          <w:sz w:val="23"/>
          <w:szCs w:val="23"/>
        </w:rPr>
        <w:t>第一場次</w:t>
      </w:r>
      <w:r>
        <w:rPr>
          <w:rFonts w:ascii="Helvetica" w:hAnsi="Helvetica" w:cs="Helvetica"/>
          <w:color w:val="1D2129"/>
          <w:sz w:val="23"/>
          <w:szCs w:val="23"/>
        </w:rPr>
        <w:t>)</w:t>
      </w:r>
    </w:p>
    <w:p w:rsidR="002656F4" w:rsidRDefault="00D40A3F">
      <w:pPr>
        <w:pStyle w:val="Web"/>
        <w:shd w:val="clear" w:color="auto" w:fill="FFFFFF"/>
        <w:spacing w:before="90" w:after="90"/>
      </w:pPr>
      <w:r>
        <w:rPr>
          <w:rFonts w:ascii="Helvetica" w:hAnsi="Helvetica" w:cs="Helvetica"/>
          <w:color w:val="1D2129"/>
          <w:sz w:val="23"/>
          <w:szCs w:val="23"/>
        </w:rPr>
        <w:t>關於課程第二日下午</w:t>
      </w:r>
      <w:r>
        <w:rPr>
          <w:rFonts w:ascii="Helvetica" w:hAnsi="Helvetica" w:cs="Helvetica"/>
          <w:color w:val="1D2129"/>
          <w:sz w:val="23"/>
          <w:szCs w:val="23"/>
        </w:rPr>
        <w:t>IMU</w:t>
      </w:r>
      <w:r>
        <w:rPr>
          <w:rFonts w:ascii="Helvetica" w:hAnsi="Helvetica" w:cs="Helvetica"/>
          <w:color w:val="1D2129"/>
          <w:sz w:val="23"/>
          <w:szCs w:val="23"/>
        </w:rPr>
        <w:t>無法使用的問題，</w:t>
      </w:r>
      <w:r>
        <w:rPr>
          <w:rFonts w:ascii="Helvetica" w:hAnsi="Helvetica" w:cs="Helvetica"/>
          <w:color w:val="1D2129"/>
          <w:sz w:val="23"/>
          <w:szCs w:val="23"/>
        </w:rPr>
        <w:br/>
      </w:r>
      <w:r>
        <w:rPr>
          <w:rFonts w:ascii="Helvetica" w:hAnsi="Helvetica" w:cs="Helvetica"/>
          <w:color w:val="1D2129"/>
          <w:sz w:val="23"/>
          <w:szCs w:val="23"/>
        </w:rPr>
        <w:t>已經在最新的</w:t>
      </w:r>
      <w:r>
        <w:rPr>
          <w:rFonts w:ascii="Helvetica" w:hAnsi="Helvetica" w:cs="Helvetica"/>
          <w:color w:val="1D2129"/>
          <w:sz w:val="23"/>
          <w:szCs w:val="23"/>
        </w:rPr>
        <w:t>hypharos pkg</w:t>
      </w:r>
      <w:r>
        <w:rPr>
          <w:rFonts w:ascii="Helvetica" w:hAnsi="Helvetica" w:cs="Helvetica"/>
          <w:color w:val="1D2129"/>
          <w:sz w:val="23"/>
          <w:szCs w:val="23"/>
        </w:rPr>
        <w:t>解決，更新步驟如下：</w:t>
      </w:r>
      <w:r>
        <w:rPr>
          <w:rFonts w:ascii="Helvetica" w:hAnsi="Helvetica" w:cs="Helvetica"/>
          <w:color w:val="1D2129"/>
          <w:sz w:val="23"/>
          <w:szCs w:val="23"/>
        </w:rPr>
        <w:br/>
      </w:r>
      <w:r>
        <w:rPr>
          <w:rFonts w:ascii="Helvetica" w:hAnsi="Helvetica" w:cs="Helvetica"/>
          <w:color w:val="1D2129"/>
          <w:sz w:val="23"/>
          <w:szCs w:val="23"/>
        </w:rPr>
        <w:t xml:space="preserve">1. </w:t>
      </w:r>
      <w:r>
        <w:rPr>
          <w:rFonts w:ascii="Helvetica" w:hAnsi="Helvetica" w:cs="Helvetica"/>
          <w:color w:val="1D2129"/>
          <w:sz w:val="23"/>
          <w:szCs w:val="23"/>
        </w:rPr>
        <w:t>登入你的</w:t>
      </w:r>
      <w:r>
        <w:rPr>
          <w:rFonts w:ascii="Helvetica" w:hAnsi="Helvetica" w:cs="Helvetica"/>
          <w:color w:val="1D2129"/>
          <w:sz w:val="23"/>
          <w:szCs w:val="23"/>
        </w:rPr>
        <w:t>odroid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--&gt;$ ssh odroid@192.168.X.1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2.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進到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hypha_racecar pkg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--&gt;$ cd catkin_ws/src/hypha-racecar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3.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更新成新版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--&gt;$ git pull</w:t>
      </w:r>
      <w:r>
        <w:rPr>
          <w:rStyle w:val="apple-converted-space"/>
          <w:rFonts w:ascii="inherit" w:hAnsi="inherit" w:cs="Helvetica"/>
          <w:color w:val="1D2129"/>
          <w:sz w:val="23"/>
          <w:szCs w:val="23"/>
        </w:rPr>
        <w:t> 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4.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然後就能使用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gmapping or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icp mapping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建地圖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--&gt;Test_gmapping.launch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5.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建好地圖後記得將地圖存檔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--&gt;$ rosrun map_server map_saver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6.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修改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RACECAR_amcl_nav.launch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將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map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改成你剛剛的地圖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如果是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tt02 (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日本制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)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就可以直接開始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如果是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hsp (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大陸制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)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請記得將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Kp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改成負值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7.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啟動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RACECAR_amcl_nav.launch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等待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terminal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顯示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 "Publishing IMU data..."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在筆電端的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RVIZ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給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init pose, goal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 xml:space="preserve">--&gt; </w:t>
      </w:r>
      <w:r>
        <w:rPr>
          <w:rStyle w:val="textexposedshow"/>
          <w:rFonts w:ascii="inherit" w:hAnsi="inherit" w:cs="Helvetica"/>
          <w:color w:val="1D2129"/>
          <w:sz w:val="23"/>
          <w:szCs w:val="23"/>
        </w:rPr>
        <w:t>開啟電變開關，就能使用了</w:t>
      </w:r>
    </w:p>
    <w:p w:rsidR="002656F4" w:rsidRDefault="00D40A3F">
      <w:pPr>
        <w:pStyle w:val="Web"/>
        <w:shd w:val="clear" w:color="auto" w:fill="FFFFFF"/>
        <w:spacing w:before="0" w:after="90"/>
        <w:rPr>
          <w:rFonts w:ascii="inherit" w:hAnsi="inherit" w:cs="Helvetica" w:hint="eastAsia"/>
          <w:color w:val="1D2129"/>
          <w:sz w:val="23"/>
          <w:szCs w:val="23"/>
        </w:rPr>
      </w:pPr>
      <w:r>
        <w:rPr>
          <w:rFonts w:ascii="inherit" w:hAnsi="inherit" w:cs="Helvetica"/>
          <w:color w:val="1D2129"/>
          <w:sz w:val="23"/>
          <w:szCs w:val="23"/>
        </w:rPr>
        <w:t>問題成因</w:t>
      </w:r>
      <w:r>
        <w:rPr>
          <w:rFonts w:ascii="inherit" w:hAnsi="inherit" w:cs="Helvetica"/>
          <w:color w:val="1D2129"/>
          <w:sz w:val="23"/>
          <w:szCs w:val="23"/>
        </w:rPr>
        <w:t>(</w:t>
      </w:r>
      <w:r>
        <w:rPr>
          <w:rFonts w:ascii="inherit" w:hAnsi="inherit" w:cs="Helvetica"/>
          <w:color w:val="1D2129"/>
          <w:sz w:val="23"/>
          <w:szCs w:val="23"/>
        </w:rPr>
        <w:t>有興趣再往下看</w:t>
      </w:r>
      <w:r>
        <w:rPr>
          <w:rFonts w:ascii="inherit" w:hAnsi="inherit" w:cs="Helvetica"/>
          <w:color w:val="1D2129"/>
          <w:sz w:val="23"/>
          <w:szCs w:val="23"/>
        </w:rPr>
        <w:t>)</w:t>
      </w:r>
      <w:r>
        <w:rPr>
          <w:rFonts w:ascii="inherit" w:hAnsi="inherit" w:cs="Helvetica"/>
          <w:color w:val="1D2129"/>
          <w:sz w:val="23"/>
          <w:szCs w:val="23"/>
        </w:rPr>
        <w:br/>
      </w:r>
      <w:r>
        <w:rPr>
          <w:rFonts w:ascii="inherit" w:hAnsi="inherit" w:cs="Helvetica"/>
          <w:color w:val="1D2129"/>
          <w:sz w:val="23"/>
          <w:szCs w:val="23"/>
        </w:rPr>
        <w:t>原先在</w:t>
      </w:r>
      <w:r>
        <w:rPr>
          <w:rFonts w:ascii="inherit" w:hAnsi="inherit" w:cs="Helvetica"/>
          <w:color w:val="1D2129"/>
          <w:sz w:val="23"/>
          <w:szCs w:val="23"/>
        </w:rPr>
        <w:t>odroid</w:t>
      </w:r>
      <w:r>
        <w:rPr>
          <w:rFonts w:ascii="inherit" w:hAnsi="inherit" w:cs="Helvetica"/>
          <w:color w:val="1D2129"/>
          <w:sz w:val="23"/>
          <w:szCs w:val="23"/>
        </w:rPr>
        <w:t>上</w:t>
      </w:r>
      <w:r>
        <w:rPr>
          <w:rFonts w:ascii="inherit" w:hAnsi="inherit" w:cs="Helvetica"/>
          <w:color w:val="1D2129"/>
          <w:sz w:val="23"/>
          <w:szCs w:val="23"/>
        </w:rPr>
        <w:t>imu_node</w:t>
      </w:r>
      <w:r>
        <w:rPr>
          <w:rFonts w:ascii="inherit" w:hAnsi="inherit" w:cs="Helvetica"/>
          <w:color w:val="1D2129"/>
          <w:sz w:val="23"/>
          <w:szCs w:val="23"/>
        </w:rPr>
        <w:t>在透過</w:t>
      </w:r>
      <w:r>
        <w:rPr>
          <w:rFonts w:ascii="inherit" w:hAnsi="inherit" w:cs="Helvetica"/>
          <w:color w:val="1D2129"/>
          <w:sz w:val="23"/>
          <w:szCs w:val="23"/>
        </w:rPr>
        <w:t>gyro_z</w:t>
      </w:r>
      <w:r>
        <w:rPr>
          <w:rFonts w:ascii="inherit" w:hAnsi="inherit" w:cs="Helvetica"/>
          <w:color w:val="1D2129"/>
          <w:sz w:val="23"/>
          <w:szCs w:val="23"/>
        </w:rPr>
        <w:t>計算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時，把在</w:t>
      </w:r>
      <w:r>
        <w:rPr>
          <w:rFonts w:ascii="inherit" w:hAnsi="inherit" w:cs="Helvetica"/>
          <w:color w:val="1D2129"/>
          <w:sz w:val="23"/>
          <w:szCs w:val="23"/>
        </w:rPr>
        <w:t>nano</w:t>
      </w:r>
      <w:r>
        <w:rPr>
          <w:rFonts w:ascii="inherit" w:hAnsi="inherit" w:cs="Helvetica"/>
          <w:color w:val="1D2129"/>
          <w:sz w:val="23"/>
          <w:szCs w:val="23"/>
        </w:rPr>
        <w:t>上</w:t>
      </w:r>
      <w:r>
        <w:rPr>
          <w:rFonts w:ascii="inherit" w:hAnsi="inherit" w:cs="Helvetica"/>
          <w:color w:val="1D2129"/>
          <w:sz w:val="23"/>
          <w:szCs w:val="23"/>
        </w:rPr>
        <w:t>ekf fused</w:t>
      </w:r>
      <w:r>
        <w:rPr>
          <w:rFonts w:ascii="inherit" w:hAnsi="inherit" w:cs="Helvetica"/>
          <w:color w:val="1D2129"/>
          <w:sz w:val="23"/>
          <w:szCs w:val="23"/>
        </w:rPr>
        <w:t>過的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一起放進來算，那這個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會受到磁力計的影響，可是之前學弟在地下室、或我們在上課教室都沒有強大磁力干擾，所以沒有問題，但競賽場地那邊似乎有很強的磁場導致磁力計受到干擾進而影響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計算。那現在更新過得</w:t>
      </w:r>
      <w:r>
        <w:rPr>
          <w:rFonts w:ascii="inherit" w:hAnsi="inherit" w:cs="Helvetica"/>
          <w:color w:val="1D2129"/>
          <w:sz w:val="23"/>
          <w:szCs w:val="23"/>
        </w:rPr>
        <w:t>code</w:t>
      </w:r>
      <w:r>
        <w:rPr>
          <w:rFonts w:ascii="inherit" w:hAnsi="inherit" w:cs="Helvetica"/>
          <w:color w:val="1D2129"/>
          <w:sz w:val="23"/>
          <w:szCs w:val="23"/>
        </w:rPr>
        <w:t>已經完全拿掉磁力計的干擾，讀值也相當準確、穩定。如果想要比較的話，可以</w:t>
      </w:r>
      <w:r>
        <w:rPr>
          <w:rFonts w:ascii="inherit" w:hAnsi="inherit" w:cs="Helvetica"/>
          <w:color w:val="1D2129"/>
          <w:sz w:val="23"/>
          <w:szCs w:val="23"/>
        </w:rPr>
        <w:t>拿原先的</w:t>
      </w:r>
      <w:r>
        <w:rPr>
          <w:rFonts w:ascii="inherit" w:hAnsi="inherit" w:cs="Helvetica"/>
          <w:color w:val="1D2129"/>
          <w:sz w:val="23"/>
          <w:szCs w:val="23"/>
        </w:rPr>
        <w:t>imu_auto.py</w:t>
      </w:r>
      <w:r>
        <w:rPr>
          <w:rFonts w:ascii="inherit" w:hAnsi="inherit" w:cs="Helvetica"/>
          <w:color w:val="1D2129"/>
          <w:sz w:val="23"/>
          <w:szCs w:val="23"/>
        </w:rPr>
        <w:t>去計算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，這時拿強力磁體在旁邊晃，會發現</w:t>
      </w:r>
      <w:r>
        <w:rPr>
          <w:rFonts w:ascii="inherit" w:hAnsi="inherit" w:cs="Helvetica"/>
          <w:color w:val="1D2129"/>
          <w:sz w:val="23"/>
          <w:szCs w:val="23"/>
        </w:rPr>
        <w:t>yaw</w:t>
      </w:r>
      <w:r>
        <w:rPr>
          <w:rFonts w:ascii="inherit" w:hAnsi="inherit" w:cs="Helvetica"/>
          <w:color w:val="1D2129"/>
          <w:sz w:val="23"/>
          <w:szCs w:val="23"/>
        </w:rPr>
        <w:t>被改變。但新的</w:t>
      </w:r>
      <w:r>
        <w:rPr>
          <w:rFonts w:ascii="inherit" w:hAnsi="inherit" w:cs="Helvetica"/>
          <w:color w:val="1D2129"/>
          <w:sz w:val="23"/>
          <w:szCs w:val="23"/>
        </w:rPr>
        <w:t>imu_auto.py</w:t>
      </w:r>
      <w:r>
        <w:rPr>
          <w:rFonts w:ascii="inherit" w:hAnsi="inherit" w:cs="Helvetica"/>
          <w:color w:val="1D2129"/>
          <w:sz w:val="23"/>
          <w:szCs w:val="23"/>
        </w:rPr>
        <w:t>就不會受影響！</w:t>
      </w:r>
    </w:p>
    <w:p w:rsidR="002656F4" w:rsidRDefault="002656F4">
      <w:pPr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p w:rsidR="002656F4" w:rsidRDefault="002656F4">
      <w:pPr>
        <w:pStyle w:val="Standard"/>
        <w:rPr>
          <w:rFonts w:hint="eastAsia"/>
        </w:rPr>
      </w:pPr>
    </w:p>
    <w:sectPr w:rsidR="002656F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A3F" w:rsidRDefault="00D40A3F">
      <w:pPr>
        <w:rPr>
          <w:rFonts w:hint="eastAsia"/>
        </w:rPr>
      </w:pPr>
      <w:r>
        <w:separator/>
      </w:r>
    </w:p>
  </w:endnote>
  <w:endnote w:type="continuationSeparator" w:id="0">
    <w:p w:rsidR="00D40A3F" w:rsidRDefault="00D40A3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Regular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A3F" w:rsidRDefault="00D40A3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40A3F" w:rsidRDefault="00D40A3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656F4"/>
    <w:rsid w:val="0003519A"/>
    <w:rsid w:val="000D7C38"/>
    <w:rsid w:val="001C1F3A"/>
    <w:rsid w:val="002656F4"/>
    <w:rsid w:val="00390F65"/>
    <w:rsid w:val="005D4E73"/>
    <w:rsid w:val="006317F7"/>
    <w:rsid w:val="006B6860"/>
    <w:rsid w:val="00774900"/>
    <w:rsid w:val="0090103C"/>
    <w:rsid w:val="00C22495"/>
    <w:rsid w:val="00C8371F"/>
    <w:rsid w:val="00D14447"/>
    <w:rsid w:val="00D40A3F"/>
    <w:rsid w:val="00F0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40CA7B-D539-4D78-916D-93AE731C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新細明體" w:hAnsi="Liberation Serif" w:cs="Noto Sans CJK TC Regular"/>
        <w:kern w:val="3"/>
        <w:sz w:val="24"/>
        <w:szCs w:val="24"/>
        <w:lang w:val="en-US" w:eastAsia="zh-TW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TC Regular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a5">
    <w:name w:val="預設"/>
    <w:pPr>
      <w:suppressAutoHyphens/>
      <w:spacing w:line="200" w:lineRule="atLeast"/>
    </w:pPr>
    <w:rPr>
      <w:rFonts w:ascii="Noto Sans CJK TC Regular" w:eastAsia="Noto Sans CJK TC Regular" w:hAnsi="Noto Sans CJK TC Regular" w:cs="Liberation Sans"/>
      <w:color w:val="000000"/>
      <w:sz w:val="36"/>
    </w:rPr>
  </w:style>
  <w:style w:type="paragraph" w:customStyle="1" w:styleId="a6">
    <w:name w:val="帶箭頭的物件"/>
    <w:basedOn w:val="a5"/>
    <w:rPr>
      <w:rFonts w:cs="Noto Sans CJK TC Regular"/>
    </w:rPr>
  </w:style>
  <w:style w:type="paragraph" w:customStyle="1" w:styleId="a7">
    <w:name w:val="帶陰影的物件"/>
    <w:basedOn w:val="a5"/>
    <w:rPr>
      <w:rFonts w:cs="Noto Sans CJK TC Regular"/>
    </w:rPr>
  </w:style>
  <w:style w:type="paragraph" w:customStyle="1" w:styleId="a8">
    <w:name w:val="不填色的物件"/>
    <w:basedOn w:val="a5"/>
    <w:rPr>
      <w:rFonts w:cs="Noto Sans CJK TC Regular"/>
    </w:rPr>
  </w:style>
  <w:style w:type="paragraph" w:customStyle="1" w:styleId="a9">
    <w:name w:val="物體無填充也無線條"/>
    <w:basedOn w:val="a5"/>
    <w:rPr>
      <w:rFonts w:cs="Noto Sans CJK TC Regular"/>
    </w:rPr>
  </w:style>
  <w:style w:type="paragraph" w:customStyle="1" w:styleId="aa">
    <w:name w:val="內文左右對齊"/>
    <w:basedOn w:val="a5"/>
    <w:rPr>
      <w:rFonts w:cs="Noto Sans CJK TC Regular"/>
    </w:rPr>
  </w:style>
  <w:style w:type="paragraph" w:customStyle="1" w:styleId="ab">
    <w:name w:val="內文行首縮排"/>
    <w:basedOn w:val="a5"/>
    <w:pPr>
      <w:ind w:firstLine="340"/>
    </w:pPr>
    <w:rPr>
      <w:rFonts w:cs="Noto Sans CJK TC Regular"/>
    </w:rPr>
  </w:style>
  <w:style w:type="paragraph" w:customStyle="1" w:styleId="1">
    <w:name w:val="題名 1"/>
    <w:basedOn w:val="a5"/>
    <w:pPr>
      <w:jc w:val="center"/>
    </w:pPr>
    <w:rPr>
      <w:rFonts w:cs="Noto Sans CJK TC Regular"/>
    </w:rPr>
  </w:style>
  <w:style w:type="paragraph" w:customStyle="1" w:styleId="2">
    <w:name w:val="題名 2"/>
    <w:basedOn w:val="a5"/>
    <w:pPr>
      <w:spacing w:before="57" w:after="57"/>
      <w:ind w:right="113"/>
      <w:jc w:val="center"/>
    </w:pPr>
    <w:rPr>
      <w:rFonts w:cs="Noto Sans CJK TC Regular"/>
    </w:rPr>
  </w:style>
  <w:style w:type="paragraph" w:customStyle="1" w:styleId="ac">
    <w:name w:val="定量線"/>
    <w:basedOn w:val="a5"/>
    <w:rPr>
      <w:rFonts w:cs="Noto Sans CJK TC Regular"/>
    </w:rPr>
  </w:style>
  <w:style w:type="paragraph" w:customStyle="1" w:styleId="TitleslideLTGliederung1">
    <w:name w:val="Title slide~LT~Gliederung 1"/>
    <w:pPr>
      <w:suppressAutoHyphens/>
      <w:spacing w:before="283" w:line="200" w:lineRule="atLeast"/>
    </w:pPr>
    <w:rPr>
      <w:rFonts w:ascii="Arial" w:eastAsia="Noto Sans CJK TC Regular" w:hAnsi="Arial" w:cs="Liberation Sans"/>
      <w:color w:val="000000"/>
      <w:sz w:val="28"/>
    </w:rPr>
  </w:style>
  <w:style w:type="paragraph" w:customStyle="1" w:styleId="TitleslideLTGliederung2">
    <w:name w:val="Title slide~LT~Gliederung 2"/>
    <w:basedOn w:val="TitleslideLTGliederung1"/>
    <w:pPr>
      <w:spacing w:before="227"/>
    </w:pPr>
    <w:rPr>
      <w:rFonts w:eastAsia="Arial" w:cs="Arial"/>
    </w:rPr>
  </w:style>
  <w:style w:type="paragraph" w:customStyle="1" w:styleId="TitleslideLTGliederung3">
    <w:name w:val="Title slide~LT~Gliederung 3"/>
    <w:basedOn w:val="TitleslideLTGliederung2"/>
    <w:pPr>
      <w:spacing w:before="170"/>
    </w:pPr>
  </w:style>
  <w:style w:type="paragraph" w:customStyle="1" w:styleId="TitleslideLTGliederung4">
    <w:name w:val="Title slide~LT~Gliederung 4"/>
    <w:basedOn w:val="TitleslideLTGliederung3"/>
    <w:pPr>
      <w:spacing w:before="113"/>
    </w:pPr>
  </w:style>
  <w:style w:type="paragraph" w:customStyle="1" w:styleId="TitleslideLTGliederung5">
    <w:name w:val="Title slide~LT~Gliederung 5"/>
    <w:basedOn w:val="TitleslideLTGliederung4"/>
    <w:pPr>
      <w:spacing w:before="57"/>
    </w:pPr>
    <w:rPr>
      <w:sz w:val="40"/>
    </w:rPr>
  </w:style>
  <w:style w:type="paragraph" w:customStyle="1" w:styleId="TitleslideLTGliederung6">
    <w:name w:val="Title slide~LT~Gliederung 6"/>
    <w:basedOn w:val="TitleslideLTGliederung5"/>
  </w:style>
  <w:style w:type="paragraph" w:customStyle="1" w:styleId="TitleslideLTGliederung7">
    <w:name w:val="Title slide~LT~Gliederung 7"/>
    <w:basedOn w:val="TitleslideLTGliederung6"/>
  </w:style>
  <w:style w:type="paragraph" w:customStyle="1" w:styleId="TitleslideLTGliederung8">
    <w:name w:val="Title slide~LT~Gliederung 8"/>
    <w:basedOn w:val="TitleslideLTGliederung7"/>
  </w:style>
  <w:style w:type="paragraph" w:customStyle="1" w:styleId="TitleslideLTGliederung9">
    <w:name w:val="Title slide~LT~Gliederung 9"/>
    <w:basedOn w:val="TitleslideLTGliederung8"/>
  </w:style>
  <w:style w:type="paragraph" w:customStyle="1" w:styleId="TitleslideLTTitel">
    <w:name w:val="Title slide~LT~Titel"/>
    <w:pPr>
      <w:suppressAutoHyphens/>
      <w:spacing w:line="200" w:lineRule="atLeast"/>
    </w:pPr>
    <w:rPr>
      <w:rFonts w:ascii="Arial" w:eastAsia="Noto Sans CJK TC Regular" w:hAnsi="Arial" w:cs="Liberation Sans"/>
      <w:color w:val="000000"/>
      <w:sz w:val="28"/>
    </w:rPr>
  </w:style>
  <w:style w:type="paragraph" w:customStyle="1" w:styleId="TitleslideLTUntertitel">
    <w:name w:val="Title slide~LT~Untertitel"/>
    <w:pPr>
      <w:suppressAutoHyphens/>
      <w:jc w:val="center"/>
    </w:pPr>
    <w:rPr>
      <w:rFonts w:ascii="Noto Sans CJK TC Regular" w:eastAsia="Noto Sans CJK TC Regular" w:hAnsi="Noto Sans CJK TC Regular" w:cs="Liberation Sans"/>
      <w:color w:val="000000"/>
      <w:sz w:val="64"/>
    </w:rPr>
  </w:style>
  <w:style w:type="paragraph" w:customStyle="1" w:styleId="TitleslideLTNotizen">
    <w:name w:val="Title slide~LT~Notizen"/>
    <w:pPr>
      <w:suppressAutoHyphens/>
      <w:ind w:left="340" w:hanging="340"/>
    </w:pPr>
    <w:rPr>
      <w:rFonts w:ascii="Noto Sans CJK TC Regular" w:eastAsia="Noto Sans CJK TC Regular" w:hAnsi="Noto Sans CJK TC Regular" w:cs="Liberation Sans"/>
      <w:color w:val="000000"/>
      <w:sz w:val="40"/>
    </w:rPr>
  </w:style>
  <w:style w:type="paragraph" w:customStyle="1" w:styleId="TitleslideLTHintergrundobjekte">
    <w:name w:val="Title slide~LT~Hintergrundobjekte"/>
    <w:pPr>
      <w:suppressAutoHyphens/>
    </w:pPr>
    <w:rPr>
      <w:rFonts w:eastAsia="Noto Sans CJK TC Regular" w:cs="Liberation Sans"/>
    </w:rPr>
  </w:style>
  <w:style w:type="paragraph" w:customStyle="1" w:styleId="TitleslideLTHintergrund">
    <w:name w:val="Title slide~LT~Hintergrund"/>
    <w:pPr>
      <w:suppressAutoHyphens/>
    </w:pPr>
    <w:rPr>
      <w:rFonts w:eastAsia="Noto Sans CJK TC Regular" w:cs="Liberation Sans"/>
    </w:rPr>
  </w:style>
  <w:style w:type="paragraph" w:customStyle="1" w:styleId="default">
    <w:name w:val="default"/>
    <w:pPr>
      <w:suppressAutoHyphens/>
      <w:spacing w:line="200" w:lineRule="atLeast"/>
    </w:pPr>
    <w:rPr>
      <w:rFonts w:ascii="Noto Sans CJK TC Regular" w:eastAsia="Noto Sans CJK TC Regular" w:hAnsi="Noto Sans CJK TC Regular" w:cs="Liberation Sans"/>
      <w:color w:val="000000"/>
      <w:sz w:val="36"/>
    </w:rPr>
  </w:style>
  <w:style w:type="paragraph" w:customStyle="1" w:styleId="gray1">
    <w:name w:val="gray1"/>
    <w:basedOn w:val="default"/>
    <w:rPr>
      <w:rFonts w:cs="Noto Sans CJK TC Regular"/>
    </w:rPr>
  </w:style>
  <w:style w:type="paragraph" w:customStyle="1" w:styleId="gray2">
    <w:name w:val="gray2"/>
    <w:basedOn w:val="default"/>
    <w:rPr>
      <w:rFonts w:cs="Noto Sans CJK TC Regular"/>
    </w:rPr>
  </w:style>
  <w:style w:type="paragraph" w:customStyle="1" w:styleId="gray3">
    <w:name w:val="gray3"/>
    <w:basedOn w:val="default"/>
    <w:rPr>
      <w:rFonts w:cs="Noto Sans CJK TC Regular"/>
    </w:rPr>
  </w:style>
  <w:style w:type="paragraph" w:customStyle="1" w:styleId="bw1">
    <w:name w:val="bw1"/>
    <w:basedOn w:val="default"/>
    <w:rPr>
      <w:rFonts w:cs="Noto Sans CJK TC Regular"/>
    </w:rPr>
  </w:style>
  <w:style w:type="paragraph" w:customStyle="1" w:styleId="bw2">
    <w:name w:val="bw2"/>
    <w:basedOn w:val="default"/>
    <w:rPr>
      <w:rFonts w:cs="Noto Sans CJK TC Regular"/>
    </w:rPr>
  </w:style>
  <w:style w:type="paragraph" w:customStyle="1" w:styleId="bw3">
    <w:name w:val="bw3"/>
    <w:basedOn w:val="default"/>
    <w:rPr>
      <w:rFonts w:cs="Noto Sans CJK TC Regular"/>
    </w:rPr>
  </w:style>
  <w:style w:type="paragraph" w:customStyle="1" w:styleId="orange1">
    <w:name w:val="orange1"/>
    <w:basedOn w:val="default"/>
    <w:rPr>
      <w:rFonts w:cs="Noto Sans CJK TC Regular"/>
    </w:rPr>
  </w:style>
  <w:style w:type="paragraph" w:customStyle="1" w:styleId="orange2">
    <w:name w:val="orange2"/>
    <w:basedOn w:val="default"/>
    <w:rPr>
      <w:rFonts w:cs="Noto Sans CJK TC Regular"/>
    </w:rPr>
  </w:style>
  <w:style w:type="paragraph" w:customStyle="1" w:styleId="orange3">
    <w:name w:val="orange3"/>
    <w:basedOn w:val="default"/>
    <w:rPr>
      <w:rFonts w:cs="Noto Sans CJK TC Regular"/>
    </w:rPr>
  </w:style>
  <w:style w:type="paragraph" w:customStyle="1" w:styleId="turquoise1">
    <w:name w:val="turquoise1"/>
    <w:basedOn w:val="default"/>
    <w:rPr>
      <w:rFonts w:cs="Noto Sans CJK TC Regular"/>
    </w:rPr>
  </w:style>
  <w:style w:type="paragraph" w:customStyle="1" w:styleId="turquoise2">
    <w:name w:val="turquoise2"/>
    <w:basedOn w:val="default"/>
    <w:rPr>
      <w:rFonts w:cs="Noto Sans CJK TC Regular"/>
    </w:rPr>
  </w:style>
  <w:style w:type="paragraph" w:customStyle="1" w:styleId="turquoise3">
    <w:name w:val="turquoise3"/>
    <w:basedOn w:val="default"/>
    <w:rPr>
      <w:rFonts w:cs="Noto Sans CJK TC Regular"/>
    </w:rPr>
  </w:style>
  <w:style w:type="paragraph" w:customStyle="1" w:styleId="blue1">
    <w:name w:val="blue1"/>
    <w:basedOn w:val="default"/>
    <w:rPr>
      <w:rFonts w:cs="Noto Sans CJK TC Regular"/>
    </w:rPr>
  </w:style>
  <w:style w:type="paragraph" w:customStyle="1" w:styleId="blue2">
    <w:name w:val="blue2"/>
    <w:basedOn w:val="default"/>
    <w:rPr>
      <w:rFonts w:cs="Noto Sans CJK TC Regular"/>
    </w:rPr>
  </w:style>
  <w:style w:type="paragraph" w:customStyle="1" w:styleId="blue3">
    <w:name w:val="blue3"/>
    <w:basedOn w:val="default"/>
    <w:rPr>
      <w:rFonts w:cs="Noto Sans CJK TC Regular"/>
    </w:rPr>
  </w:style>
  <w:style w:type="paragraph" w:customStyle="1" w:styleId="sun1">
    <w:name w:val="sun1"/>
    <w:basedOn w:val="default"/>
    <w:rPr>
      <w:rFonts w:cs="Noto Sans CJK TC Regular"/>
    </w:rPr>
  </w:style>
  <w:style w:type="paragraph" w:customStyle="1" w:styleId="sun2">
    <w:name w:val="sun2"/>
    <w:basedOn w:val="default"/>
    <w:rPr>
      <w:rFonts w:cs="Noto Sans CJK TC Regular"/>
    </w:rPr>
  </w:style>
  <w:style w:type="paragraph" w:customStyle="1" w:styleId="sun3">
    <w:name w:val="sun3"/>
    <w:basedOn w:val="default"/>
    <w:rPr>
      <w:rFonts w:cs="Noto Sans CJK TC Regular"/>
    </w:rPr>
  </w:style>
  <w:style w:type="paragraph" w:customStyle="1" w:styleId="earth1">
    <w:name w:val="earth1"/>
    <w:basedOn w:val="default"/>
    <w:rPr>
      <w:rFonts w:cs="Noto Sans CJK TC Regular"/>
    </w:rPr>
  </w:style>
  <w:style w:type="paragraph" w:customStyle="1" w:styleId="earth2">
    <w:name w:val="earth2"/>
    <w:basedOn w:val="default"/>
    <w:rPr>
      <w:rFonts w:cs="Noto Sans CJK TC Regular"/>
    </w:rPr>
  </w:style>
  <w:style w:type="paragraph" w:customStyle="1" w:styleId="earth3">
    <w:name w:val="earth3"/>
    <w:basedOn w:val="default"/>
    <w:rPr>
      <w:rFonts w:cs="Noto Sans CJK TC Regular"/>
    </w:rPr>
  </w:style>
  <w:style w:type="paragraph" w:customStyle="1" w:styleId="green1">
    <w:name w:val="green1"/>
    <w:basedOn w:val="default"/>
    <w:rPr>
      <w:rFonts w:cs="Noto Sans CJK TC Regular"/>
    </w:rPr>
  </w:style>
  <w:style w:type="paragraph" w:customStyle="1" w:styleId="green2">
    <w:name w:val="green2"/>
    <w:basedOn w:val="default"/>
    <w:rPr>
      <w:rFonts w:cs="Noto Sans CJK TC Regular"/>
    </w:rPr>
  </w:style>
  <w:style w:type="paragraph" w:customStyle="1" w:styleId="green3">
    <w:name w:val="green3"/>
    <w:basedOn w:val="default"/>
    <w:rPr>
      <w:rFonts w:cs="Noto Sans CJK TC Regular"/>
    </w:rPr>
  </w:style>
  <w:style w:type="paragraph" w:customStyle="1" w:styleId="seetang1">
    <w:name w:val="seetang1"/>
    <w:basedOn w:val="default"/>
    <w:rPr>
      <w:rFonts w:cs="Noto Sans CJK TC Regular"/>
    </w:rPr>
  </w:style>
  <w:style w:type="paragraph" w:customStyle="1" w:styleId="seetang2">
    <w:name w:val="seetang2"/>
    <w:basedOn w:val="default"/>
    <w:rPr>
      <w:rFonts w:cs="Noto Sans CJK TC Regular"/>
    </w:rPr>
  </w:style>
  <w:style w:type="paragraph" w:customStyle="1" w:styleId="seetang3">
    <w:name w:val="seetang3"/>
    <w:basedOn w:val="default"/>
    <w:rPr>
      <w:rFonts w:cs="Noto Sans CJK TC Regular"/>
    </w:rPr>
  </w:style>
  <w:style w:type="paragraph" w:customStyle="1" w:styleId="lightblue1">
    <w:name w:val="lightblue1"/>
    <w:basedOn w:val="default"/>
    <w:rPr>
      <w:rFonts w:cs="Noto Sans CJK TC Regular"/>
    </w:rPr>
  </w:style>
  <w:style w:type="paragraph" w:customStyle="1" w:styleId="lightblue2">
    <w:name w:val="lightblue2"/>
    <w:basedOn w:val="default"/>
    <w:rPr>
      <w:rFonts w:cs="Noto Sans CJK TC Regular"/>
    </w:rPr>
  </w:style>
  <w:style w:type="paragraph" w:customStyle="1" w:styleId="lightblue3">
    <w:name w:val="lightblue3"/>
    <w:basedOn w:val="default"/>
    <w:rPr>
      <w:rFonts w:cs="Noto Sans CJK TC Regular"/>
    </w:rPr>
  </w:style>
  <w:style w:type="paragraph" w:customStyle="1" w:styleId="yellow1">
    <w:name w:val="yellow1"/>
    <w:basedOn w:val="default"/>
    <w:rPr>
      <w:rFonts w:cs="Noto Sans CJK TC Regular"/>
    </w:rPr>
  </w:style>
  <w:style w:type="paragraph" w:customStyle="1" w:styleId="yellow2">
    <w:name w:val="yellow2"/>
    <w:basedOn w:val="default"/>
    <w:rPr>
      <w:rFonts w:cs="Noto Sans CJK TC Regular"/>
    </w:rPr>
  </w:style>
  <w:style w:type="paragraph" w:customStyle="1" w:styleId="yellow3">
    <w:name w:val="yellow3"/>
    <w:basedOn w:val="default"/>
    <w:rPr>
      <w:rFonts w:cs="Noto Sans CJK TC Regular"/>
    </w:rPr>
  </w:style>
  <w:style w:type="paragraph" w:customStyle="1" w:styleId="ad">
    <w:name w:val="背景物件"/>
    <w:pPr>
      <w:suppressAutoHyphens/>
    </w:pPr>
    <w:rPr>
      <w:rFonts w:eastAsia="Noto Sans CJK TC Regular" w:cs="Liberation Sans"/>
    </w:rPr>
  </w:style>
  <w:style w:type="paragraph" w:customStyle="1" w:styleId="ae">
    <w:name w:val="背景"/>
    <w:pPr>
      <w:suppressAutoHyphens/>
    </w:pPr>
    <w:rPr>
      <w:rFonts w:eastAsia="Noto Sans CJK TC Regular" w:cs="Liberation Sans"/>
    </w:rPr>
  </w:style>
  <w:style w:type="paragraph" w:customStyle="1" w:styleId="af">
    <w:name w:val="備註"/>
    <w:pPr>
      <w:suppressAutoHyphens/>
      <w:ind w:left="340" w:hanging="340"/>
    </w:pPr>
    <w:rPr>
      <w:rFonts w:ascii="Noto Sans CJK TC Regular" w:eastAsia="Noto Sans CJK TC Regular" w:hAnsi="Noto Sans CJK TC Regular" w:cs="Liberation Sans"/>
      <w:color w:val="000000"/>
      <w:sz w:val="40"/>
    </w:rPr>
  </w:style>
  <w:style w:type="paragraph" w:customStyle="1" w:styleId="10">
    <w:name w:val="大綱 1"/>
    <w:pPr>
      <w:suppressAutoHyphens/>
      <w:spacing w:before="283" w:line="200" w:lineRule="atLeast"/>
    </w:pPr>
    <w:rPr>
      <w:rFonts w:ascii="Arial" w:eastAsia="Noto Sans CJK TC Regular" w:hAnsi="Arial" w:cs="Liberation Sans"/>
      <w:color w:val="000000"/>
      <w:sz w:val="28"/>
    </w:rPr>
  </w:style>
  <w:style w:type="paragraph" w:customStyle="1" w:styleId="20">
    <w:name w:val="大綱 2"/>
    <w:basedOn w:val="10"/>
    <w:pPr>
      <w:spacing w:before="227"/>
    </w:pPr>
    <w:rPr>
      <w:rFonts w:eastAsia="Arial" w:cs="Arial"/>
    </w:rPr>
  </w:style>
  <w:style w:type="paragraph" w:customStyle="1" w:styleId="3">
    <w:name w:val="大綱 3"/>
    <w:basedOn w:val="20"/>
    <w:pPr>
      <w:spacing w:before="170"/>
    </w:pPr>
  </w:style>
  <w:style w:type="paragraph" w:customStyle="1" w:styleId="4">
    <w:name w:val="大綱 4"/>
    <w:basedOn w:val="3"/>
    <w:pPr>
      <w:spacing w:before="113"/>
    </w:pPr>
  </w:style>
  <w:style w:type="paragraph" w:customStyle="1" w:styleId="5">
    <w:name w:val="大綱 5"/>
    <w:basedOn w:val="4"/>
    <w:pPr>
      <w:spacing w:before="57"/>
    </w:pPr>
    <w:rPr>
      <w:sz w:val="40"/>
    </w:rPr>
  </w:style>
  <w:style w:type="paragraph" w:customStyle="1" w:styleId="6">
    <w:name w:val="大綱 6"/>
    <w:basedOn w:val="5"/>
  </w:style>
  <w:style w:type="paragraph" w:customStyle="1" w:styleId="7">
    <w:name w:val="大綱 7"/>
    <w:basedOn w:val="6"/>
  </w:style>
  <w:style w:type="paragraph" w:customStyle="1" w:styleId="8">
    <w:name w:val="大綱 8"/>
    <w:basedOn w:val="7"/>
  </w:style>
  <w:style w:type="paragraph" w:customStyle="1" w:styleId="9">
    <w:name w:val="大綱 9"/>
    <w:basedOn w:val="8"/>
  </w:style>
  <w:style w:type="paragraph" w:customStyle="1" w:styleId="CaptionLTGliederung1">
    <w:name w:val="Caption~LT~Gliederung 1"/>
    <w:pPr>
      <w:suppressAutoHyphens/>
      <w:spacing w:before="283" w:line="200" w:lineRule="atLeast"/>
    </w:pPr>
    <w:rPr>
      <w:rFonts w:ascii="Arial" w:eastAsia="Noto Sans CJK TC Regular" w:hAnsi="Arial" w:cs="Liberation Sans"/>
      <w:color w:val="000000"/>
      <w:sz w:val="28"/>
    </w:rPr>
  </w:style>
  <w:style w:type="paragraph" w:customStyle="1" w:styleId="CaptionLTGliederung2">
    <w:name w:val="Caption~LT~Gliederung 2"/>
    <w:basedOn w:val="CaptionLTGliederung1"/>
    <w:pPr>
      <w:spacing w:before="227"/>
    </w:pPr>
    <w:rPr>
      <w:rFonts w:eastAsia="Arial" w:cs="Arial"/>
    </w:rPr>
  </w:style>
  <w:style w:type="paragraph" w:customStyle="1" w:styleId="CaptionLTGliederung3">
    <w:name w:val="Caption~LT~Gliederung 3"/>
    <w:basedOn w:val="CaptionLTGliederung2"/>
    <w:pPr>
      <w:spacing w:before="170"/>
    </w:pPr>
  </w:style>
  <w:style w:type="paragraph" w:customStyle="1" w:styleId="CaptionLTGliederung4">
    <w:name w:val="Caption~LT~Gliederung 4"/>
    <w:basedOn w:val="CaptionLTGliederung3"/>
    <w:pPr>
      <w:spacing w:before="113"/>
    </w:pPr>
  </w:style>
  <w:style w:type="paragraph" w:customStyle="1" w:styleId="CaptionLTGliederung5">
    <w:name w:val="Caption~LT~Gliederung 5"/>
    <w:basedOn w:val="CaptionLTGliederung4"/>
    <w:pPr>
      <w:spacing w:before="57"/>
    </w:pPr>
    <w:rPr>
      <w:sz w:val="40"/>
    </w:rPr>
  </w:style>
  <w:style w:type="paragraph" w:customStyle="1" w:styleId="CaptionLTGliederung6">
    <w:name w:val="Caption~LT~Gliederung 6"/>
    <w:basedOn w:val="CaptionLTGliederung5"/>
  </w:style>
  <w:style w:type="paragraph" w:customStyle="1" w:styleId="CaptionLTGliederung7">
    <w:name w:val="Caption~LT~Gliederung 7"/>
    <w:basedOn w:val="CaptionLTGliederung6"/>
  </w:style>
  <w:style w:type="paragraph" w:customStyle="1" w:styleId="CaptionLTGliederung8">
    <w:name w:val="Caption~LT~Gliederung 8"/>
    <w:basedOn w:val="CaptionLTGliederung7"/>
  </w:style>
  <w:style w:type="paragraph" w:customStyle="1" w:styleId="CaptionLTGliederung9">
    <w:name w:val="Caption~LT~Gliederung 9"/>
    <w:basedOn w:val="CaptionLTGliederung8"/>
  </w:style>
  <w:style w:type="paragraph" w:customStyle="1" w:styleId="CaptionLTTitel">
    <w:name w:val="Caption~LT~Titel"/>
    <w:pPr>
      <w:suppressAutoHyphens/>
      <w:spacing w:line="200" w:lineRule="atLeast"/>
    </w:pPr>
    <w:rPr>
      <w:rFonts w:ascii="Arial" w:eastAsia="Noto Sans CJK TC Regular" w:hAnsi="Arial" w:cs="Liberation Sans"/>
      <w:color w:val="000000"/>
      <w:sz w:val="28"/>
    </w:rPr>
  </w:style>
  <w:style w:type="paragraph" w:customStyle="1" w:styleId="CaptionLTUntertitel">
    <w:name w:val="Caption~LT~Untertitel"/>
    <w:pPr>
      <w:suppressAutoHyphens/>
      <w:jc w:val="center"/>
    </w:pPr>
    <w:rPr>
      <w:rFonts w:ascii="Noto Sans CJK TC Regular" w:eastAsia="Noto Sans CJK TC Regular" w:hAnsi="Noto Sans CJK TC Regular" w:cs="Liberation Sans"/>
      <w:color w:val="000000"/>
      <w:sz w:val="64"/>
    </w:rPr>
  </w:style>
  <w:style w:type="paragraph" w:customStyle="1" w:styleId="CaptionLTNotizen">
    <w:name w:val="Caption~LT~Notizen"/>
    <w:pPr>
      <w:suppressAutoHyphens/>
      <w:ind w:left="340" w:hanging="340"/>
    </w:pPr>
    <w:rPr>
      <w:rFonts w:ascii="Noto Sans CJK TC Regular" w:eastAsia="Noto Sans CJK TC Regular" w:hAnsi="Noto Sans CJK TC Regular" w:cs="Liberation Sans"/>
      <w:color w:val="000000"/>
      <w:sz w:val="40"/>
    </w:rPr>
  </w:style>
  <w:style w:type="paragraph" w:customStyle="1" w:styleId="CaptionLTHintergrundobjekte">
    <w:name w:val="Caption~LT~Hintergrundobjekte"/>
    <w:pPr>
      <w:suppressAutoHyphens/>
    </w:pPr>
    <w:rPr>
      <w:rFonts w:eastAsia="Noto Sans CJK TC Regular" w:cs="Liberation Sans"/>
    </w:rPr>
  </w:style>
  <w:style w:type="paragraph" w:customStyle="1" w:styleId="CaptionLTHintergrund">
    <w:name w:val="Caption~LT~Hintergrund"/>
    <w:pPr>
      <w:suppressAutoHyphens/>
    </w:pPr>
    <w:rPr>
      <w:rFonts w:eastAsia="Noto Sans CJK TC Regular" w:cs="Liberation Sans"/>
    </w:rPr>
  </w:style>
  <w:style w:type="character" w:customStyle="1" w:styleId="Internetlink">
    <w:name w:val="Internet link"/>
    <w:rPr>
      <w:color w:val="000080"/>
      <w:u w:val="single"/>
    </w:rPr>
  </w:style>
  <w:style w:type="paragraph" w:styleId="Web">
    <w:name w:val="Normal (Web)"/>
    <w:basedOn w:val="a"/>
    <w:pPr>
      <w:widowControl/>
      <w:suppressAutoHyphens w:val="0"/>
      <w:spacing w:before="100" w:after="100"/>
      <w:textAlignment w:val="auto"/>
    </w:pPr>
    <w:rPr>
      <w:rFonts w:ascii="新細明體" w:hAnsi="新細明體" w:cs="新細明體"/>
      <w:kern w:val="0"/>
      <w:lang w:bidi="ar-SA"/>
    </w:rPr>
  </w:style>
  <w:style w:type="character" w:customStyle="1" w:styleId="textexposedshow">
    <w:name w:val="text_exposed_show"/>
    <w:basedOn w:val="a0"/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hyperlink" Target="mailto:odroid@192.168.6.1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192.168.6.1/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1092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柯長榮</dc:creator>
  <cp:lastModifiedBy>柯長榮</cp:lastModifiedBy>
  <cp:revision>8</cp:revision>
  <dcterms:created xsi:type="dcterms:W3CDTF">2017-06-14T02:06:00Z</dcterms:created>
  <dcterms:modified xsi:type="dcterms:W3CDTF">2017-06-14T02:18:00Z</dcterms:modified>
</cp:coreProperties>
</file>